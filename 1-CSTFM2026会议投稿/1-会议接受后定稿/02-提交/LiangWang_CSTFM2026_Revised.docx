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4ABAE" w14:textId="6192E166" w:rsidR="00C8652E" w:rsidRPr="00092B1C" w:rsidRDefault="00B20AFF" w:rsidP="00685805">
      <w:pPr>
        <w:pStyle w:val="papertitle"/>
        <w:rPr>
          <w:lang w:eastAsia="zh-CN"/>
        </w:rPr>
      </w:pPr>
      <w:bookmarkStart w:id="0" w:name="OLE_LINK179"/>
      <w:bookmarkStart w:id="1" w:name="OLE_LINK180"/>
      <w:r w:rsidRPr="00092B1C">
        <w:t xml:space="preserve">Coordinated Optimization of Emergency Supply Distribution and Multi-Type Personnel Evacuation under Hazardous-Material Vehicle Incidents on Urban </w:t>
      </w:r>
      <w:r w:rsidR="00D875B8">
        <w:rPr>
          <w:rFonts w:hint="eastAsia"/>
          <w:lang w:eastAsia="zh-CN"/>
        </w:rPr>
        <w:t>Free</w:t>
      </w:r>
      <w:r w:rsidRPr="00092B1C">
        <w:rPr>
          <w:rFonts w:hint="eastAsia"/>
          <w:lang w:eastAsia="zh-CN"/>
        </w:rPr>
        <w:t>w</w:t>
      </w:r>
      <w:r w:rsidRPr="00092B1C">
        <w:t>ays</w:t>
      </w:r>
    </w:p>
    <w:bookmarkEnd w:id="0"/>
    <w:bookmarkEnd w:id="1"/>
    <w:p w14:paraId="5068C4F4" w14:textId="260F6399" w:rsidR="00B20AFF" w:rsidRPr="00092B1C" w:rsidRDefault="00B20AFF" w:rsidP="00F809EA">
      <w:pPr>
        <w:pStyle w:val="author"/>
        <w:rPr>
          <w:lang w:eastAsia="zh-CN"/>
        </w:rPr>
      </w:pPr>
      <w:r w:rsidRPr="00092B1C">
        <w:t>Liang Wang</w:t>
      </w:r>
      <w:r w:rsidR="00C8652E" w:rsidRPr="00092B1C">
        <w:rPr>
          <w:vertAlign w:val="superscript"/>
        </w:rPr>
        <w:t>1</w:t>
      </w:r>
      <w:r w:rsidR="00D03971" w:rsidRPr="00092B1C">
        <w:rPr>
          <w:rFonts w:hint="eastAsia"/>
          <w:vertAlign w:val="superscript"/>
          <w:lang w:eastAsia="zh-CN"/>
        </w:rPr>
        <w:t>,2</w:t>
      </w:r>
      <w:bookmarkStart w:id="2" w:name="OLE_LINK183"/>
      <w:bookmarkStart w:id="3" w:name="OLE_LINK184"/>
      <w:r w:rsidR="00685805" w:rsidRPr="00092B1C">
        <w:rPr>
          <w:rStyle w:val="ORCID"/>
        </w:rPr>
        <w:t>[0000-0003-3987-6678]</w:t>
      </w:r>
      <w:r w:rsidR="00535D37" w:rsidRPr="00092B1C">
        <w:t xml:space="preserve"> </w:t>
      </w:r>
      <w:r w:rsidRPr="00092B1C">
        <w:t>Yu Guan</w:t>
      </w:r>
      <w:bookmarkStart w:id="4" w:name="OLE_LINK18"/>
      <w:bookmarkStart w:id="5" w:name="OLE_LINK19"/>
      <w:bookmarkEnd w:id="2"/>
      <w:bookmarkEnd w:id="3"/>
      <w:r w:rsidR="00C8652E" w:rsidRPr="00092B1C">
        <w:rPr>
          <w:vertAlign w:val="superscript"/>
        </w:rPr>
        <w:t>2</w:t>
      </w:r>
      <w:bookmarkStart w:id="6" w:name="OLE_LINK185"/>
      <w:bookmarkStart w:id="7" w:name="OLE_LINK186"/>
      <w:bookmarkEnd w:id="4"/>
      <w:bookmarkEnd w:id="5"/>
      <w:r w:rsidR="00535D37" w:rsidRPr="00092B1C">
        <w:t xml:space="preserve"> </w:t>
      </w:r>
      <w:r w:rsidRPr="00092B1C">
        <w:t>He Wei</w:t>
      </w:r>
      <w:bookmarkEnd w:id="6"/>
      <w:bookmarkEnd w:id="7"/>
      <w:r w:rsidR="00D03971" w:rsidRPr="00092B1C">
        <w:rPr>
          <w:vertAlign w:val="superscript"/>
        </w:rPr>
        <w:t>2</w:t>
      </w:r>
      <w:r w:rsidR="00743690" w:rsidRPr="00092B1C">
        <w:t xml:space="preserve"> and </w:t>
      </w:r>
      <w:bookmarkStart w:id="8" w:name="OLE_LINK187"/>
      <w:bookmarkStart w:id="9" w:name="OLE_LINK188"/>
      <w:proofErr w:type="spellStart"/>
      <w:r w:rsidRPr="00092B1C">
        <w:t>Xiaodong</w:t>
      </w:r>
      <w:proofErr w:type="spellEnd"/>
      <w:r w:rsidRPr="00092B1C">
        <w:t xml:space="preserve"> Zhang</w:t>
      </w:r>
      <w:bookmarkEnd w:id="8"/>
      <w:bookmarkEnd w:id="9"/>
      <w:proofErr w:type="gramStart"/>
      <w:r w:rsidR="00D03971" w:rsidRPr="00092B1C">
        <w:rPr>
          <w:vertAlign w:val="superscript"/>
        </w:rPr>
        <w:t>2</w:t>
      </w:r>
      <w:r w:rsidR="00D03971" w:rsidRPr="00092B1C">
        <w:rPr>
          <w:rFonts w:hint="eastAsia"/>
          <w:vertAlign w:val="superscript"/>
          <w:lang w:eastAsia="zh-CN"/>
        </w:rPr>
        <w:t>,*</w:t>
      </w:r>
      <w:proofErr w:type="gramEnd"/>
    </w:p>
    <w:p w14:paraId="501969DA" w14:textId="174AFC47" w:rsidR="00C8652E" w:rsidRPr="00092B1C" w:rsidRDefault="00C8652E" w:rsidP="00C8652E">
      <w:pPr>
        <w:pStyle w:val="address"/>
        <w:rPr>
          <w:lang w:eastAsia="zh-CN"/>
        </w:rPr>
      </w:pPr>
      <w:r w:rsidRPr="00092B1C">
        <w:rPr>
          <w:vertAlign w:val="superscript"/>
        </w:rPr>
        <w:t>1</w:t>
      </w:r>
      <w:r w:rsidRPr="00092B1C">
        <w:t xml:space="preserve"> </w:t>
      </w:r>
      <w:r w:rsidR="00B20AFF" w:rsidRPr="00092B1C">
        <w:t xml:space="preserve">School of Economics and Management, Beijing </w:t>
      </w:r>
      <w:proofErr w:type="spellStart"/>
      <w:r w:rsidR="00B20AFF" w:rsidRPr="00092B1C">
        <w:t>Jiaotong</w:t>
      </w:r>
      <w:proofErr w:type="spellEnd"/>
      <w:r w:rsidR="00B20AFF" w:rsidRPr="00092B1C">
        <w:t xml:space="preserve"> University, Beijing 100044, China</w:t>
      </w:r>
    </w:p>
    <w:p w14:paraId="79FEC12F" w14:textId="02CF2943" w:rsidR="00C8652E" w:rsidRPr="00092B1C" w:rsidRDefault="00C8652E" w:rsidP="00C8652E">
      <w:pPr>
        <w:pStyle w:val="address"/>
        <w:rPr>
          <w:lang w:val="de-DE" w:eastAsia="zh-CN"/>
        </w:rPr>
      </w:pPr>
      <w:r w:rsidRPr="00092B1C">
        <w:rPr>
          <w:vertAlign w:val="superscript"/>
          <w:lang w:val="de-DE"/>
        </w:rPr>
        <w:t>2</w:t>
      </w:r>
      <w:r w:rsidRPr="00092B1C">
        <w:rPr>
          <w:lang w:val="de-DE"/>
        </w:rPr>
        <w:t xml:space="preserve"> </w:t>
      </w:r>
      <w:r w:rsidR="005F5AE7" w:rsidRPr="00092B1C">
        <w:rPr>
          <w:lang w:val="de-DE"/>
        </w:rPr>
        <w:t xml:space="preserve">Beijing Municipal Institute </w:t>
      </w:r>
      <w:proofErr w:type="spellStart"/>
      <w:r w:rsidR="005F5AE7" w:rsidRPr="00092B1C">
        <w:rPr>
          <w:lang w:val="de-DE"/>
        </w:rPr>
        <w:t>of</w:t>
      </w:r>
      <w:proofErr w:type="spellEnd"/>
      <w:r w:rsidR="005F5AE7" w:rsidRPr="00092B1C">
        <w:rPr>
          <w:lang w:val="de-DE"/>
        </w:rPr>
        <w:t xml:space="preserve"> City </w:t>
      </w:r>
      <w:proofErr w:type="spellStart"/>
      <w:r w:rsidR="005F5AE7" w:rsidRPr="00092B1C">
        <w:rPr>
          <w:lang w:val="de-DE"/>
        </w:rPr>
        <w:t>Planning</w:t>
      </w:r>
      <w:proofErr w:type="spellEnd"/>
      <w:r w:rsidR="005F5AE7" w:rsidRPr="00092B1C">
        <w:rPr>
          <w:lang w:val="de-DE"/>
        </w:rPr>
        <w:t xml:space="preserve"> and Design, Beijing 100045, China</w:t>
      </w:r>
      <w:r w:rsidRPr="00092B1C">
        <w:rPr>
          <w:lang w:val="de-DE"/>
        </w:rPr>
        <w:br/>
      </w:r>
      <w:r w:rsidR="005F5AE7" w:rsidRPr="00092B1C">
        <w:rPr>
          <w:rStyle w:val="e-mail"/>
          <w:rFonts w:hint="eastAsia"/>
          <w:lang w:eastAsia="zh-CN"/>
        </w:rPr>
        <w:t>wljean@126.com,</w:t>
      </w:r>
      <w:r w:rsidR="005F5AE7" w:rsidRPr="00092B1C">
        <w:t xml:space="preserve"> </w:t>
      </w:r>
      <w:r w:rsidR="005F5AE7" w:rsidRPr="00092B1C">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sidRPr="00092B1C">
        <w:rPr>
          <w:b/>
          <w:bCs/>
        </w:rPr>
        <w:t xml:space="preserve">Abstract. </w:t>
      </w:r>
      <w:r w:rsidR="00716DAD" w:rsidRPr="00092B1C">
        <w:t xml:space="preserve">Hazardous-material incidents on urban </w:t>
      </w:r>
      <w:r w:rsidR="00385DC0">
        <w:rPr>
          <w:rFonts w:hint="eastAsia"/>
          <w:lang w:eastAsia="zh-CN"/>
        </w:rPr>
        <w:t>free</w:t>
      </w:r>
      <w:r w:rsidR="00716DAD" w:rsidRPr="00092B1C">
        <w:rPr>
          <w:rFonts w:hint="eastAsia"/>
          <w:lang w:eastAsia="zh-CN"/>
        </w:rPr>
        <w:t>w</w:t>
      </w:r>
      <w:r w:rsidR="00716DAD" w:rsidRPr="00092B1C">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7208BE5D" w:rsidR="00C8652E" w:rsidRPr="00092B1C" w:rsidRDefault="00C8652E" w:rsidP="00C8652E">
      <w:pPr>
        <w:pStyle w:val="keywords"/>
        <w:rPr>
          <w:lang w:eastAsia="zh-CN"/>
        </w:rPr>
      </w:pPr>
      <w:r w:rsidRPr="00092B1C">
        <w:rPr>
          <w:b/>
          <w:bCs/>
        </w:rPr>
        <w:t>Keywords:</w:t>
      </w:r>
      <w:r w:rsidRPr="00092B1C">
        <w:t xml:space="preserve"> </w:t>
      </w:r>
      <w:r w:rsidR="004E031A" w:rsidRPr="00092B1C">
        <w:t>Emergency logistics, truck-drone coordination, multi-type evacuation, hazardous-material incidents, urban expressways, transportation resilience</w:t>
      </w:r>
      <w:r w:rsidR="004E031A" w:rsidRPr="00092B1C">
        <w:rPr>
          <w:rFonts w:hint="eastAsia"/>
          <w:lang w:eastAsia="zh-CN"/>
        </w:rPr>
        <w:t>.</w:t>
      </w:r>
    </w:p>
    <w:p w14:paraId="3988444D" w14:textId="2EDD47E9" w:rsidR="00C8652E" w:rsidRPr="00092B1C" w:rsidRDefault="00CB57D5" w:rsidP="00774AA9">
      <w:pPr>
        <w:pStyle w:val="heading1"/>
      </w:pPr>
      <w:r w:rsidRPr="00092B1C">
        <w:t>Introduction</w:t>
      </w:r>
    </w:p>
    <w:p w14:paraId="6F8B675F" w14:textId="6A00AD0E" w:rsidR="00C21D75" w:rsidRPr="00092B1C" w:rsidRDefault="00C21D75" w:rsidP="00C21D75">
      <w:pPr>
        <w:pStyle w:val="p1a"/>
        <w:rPr>
          <w:lang w:eastAsia="zh-CN"/>
        </w:rPr>
      </w:pPr>
      <w:r w:rsidRPr="00092B1C">
        <w:rPr>
          <w:lang w:eastAsia="zh-CN"/>
        </w:rPr>
        <w:t xml:space="preserve">Urban </w:t>
      </w:r>
      <w:r w:rsidR="00385DC0">
        <w:rPr>
          <w:rFonts w:hint="eastAsia"/>
          <w:lang w:eastAsia="zh-CN"/>
        </w:rPr>
        <w:t>free</w:t>
      </w:r>
      <w:r w:rsidRPr="00092B1C">
        <w:rPr>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92B1C">
        <w:rPr>
          <w:rFonts w:eastAsia="仿宋"/>
        </w:rPr>
        <w:fldChar w:fldCharType="begin"/>
      </w:r>
      <w:r w:rsidR="00303E9D" w:rsidRPr="00092B1C">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92B1C">
        <w:rPr>
          <w:rFonts w:eastAsia="仿宋"/>
        </w:rPr>
        <w:fldChar w:fldCharType="separate"/>
      </w:r>
      <w:r w:rsidR="00303E9D" w:rsidRPr="00092B1C">
        <w:rPr>
          <w:rFonts w:eastAsia="仿宋"/>
          <w:noProof/>
        </w:rPr>
        <w:t>[1]</w:t>
      </w:r>
      <w:r w:rsidR="00DA115C" w:rsidRPr="00092B1C">
        <w:rPr>
          <w:rFonts w:eastAsia="仿宋"/>
        </w:rPr>
        <w:fldChar w:fldCharType="end"/>
      </w:r>
      <w:r w:rsidRPr="00092B1C">
        <w:rPr>
          <w:lang w:eastAsia="zh-CN"/>
        </w:rPr>
        <w:t xml:space="preserve">. </w:t>
      </w:r>
      <w:r w:rsidR="009F2382" w:rsidRPr="00092B1C">
        <w:rPr>
          <w:lang w:eastAsia="zh-CN"/>
        </w:rPr>
        <w:t xml:space="preserve">Recent accidents in China—e.g., the 2005 Huai'an liquid-chlorine rollover (29 deaths, ~10,000 evacuated) and the 2020 </w:t>
      </w:r>
      <w:proofErr w:type="spellStart"/>
      <w:r w:rsidR="009F2382" w:rsidRPr="00092B1C">
        <w:rPr>
          <w:lang w:eastAsia="zh-CN"/>
        </w:rPr>
        <w:t>Wenling</w:t>
      </w:r>
      <w:proofErr w:type="spellEnd"/>
      <w:r w:rsidR="009F2382" w:rsidRPr="00092B1C">
        <w:rPr>
          <w:lang w:eastAsia="zh-CN"/>
        </w:rPr>
        <w:t xml:space="preserve"> tanker explosion (20 deaths)—expose the vulnerability of urban transport networks</w:t>
      </w:r>
      <w:r w:rsidRPr="00092B1C">
        <w:rPr>
          <w:lang w:eastAsia="zh-CN"/>
        </w:rPr>
        <w:t xml:space="preserve">. The Beijing Sixth Ring Road, with a total length of about 188 km, has experienced multiple hazmat-related incidents in recent years (involving diesel, liquefied petroleum gas, etc.); its southeastern </w:t>
      </w:r>
      <w:proofErr w:type="spellStart"/>
      <w:r w:rsidRPr="00092B1C">
        <w:rPr>
          <w:lang w:eastAsia="zh-CN"/>
        </w:rPr>
        <w:t>Taihe</w:t>
      </w:r>
      <w:proofErr w:type="spellEnd"/>
      <w:r w:rsidRPr="00092B1C">
        <w:rPr>
          <w:lang w:eastAsia="zh-CN"/>
        </w:rPr>
        <w:t xml:space="preserv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t>
      </w:r>
    </w:p>
    <w:p w14:paraId="0273810D" w14:textId="45C8D4C5" w:rsidR="00760F3A" w:rsidRPr="00092B1C" w:rsidRDefault="00760F3A" w:rsidP="00E1726E">
      <w:pPr>
        <w:pStyle w:val="p1a"/>
        <w:ind w:firstLine="227"/>
        <w:rPr>
          <w:lang w:eastAsia="zh-CN"/>
        </w:rPr>
      </w:pPr>
      <w:r w:rsidRPr="00092B1C">
        <w:lastRenderedPageBreak/>
        <w:t>Emergency logistics has been extensively reviewed</w:t>
      </w:r>
      <w:r w:rsidR="00B01438" w:rsidRPr="00092B1C">
        <w:rPr>
          <w:rFonts w:eastAsia="仿宋"/>
        </w:rPr>
        <w:fldChar w:fldCharType="begin">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 </w:instrText>
      </w:r>
      <w:r w:rsidR="00303E9D" w:rsidRPr="00092B1C">
        <w:rPr>
          <w:rFonts w:eastAsia="仿宋"/>
        </w:rPr>
        <w:fldChar w:fldCharType="begin">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[1, 2]</w:t>
      </w:r>
      <w:r w:rsidR="00B01438" w:rsidRPr="00092B1C">
        <w:rPr>
          <w:rFonts w:eastAsia="仿宋"/>
        </w:rPr>
        <w:fldChar w:fldCharType="end"/>
      </w:r>
      <w:r w:rsidRPr="00092B1C">
        <w:t>, with recent work addressing demand uncertainty and link disruption</w:t>
      </w:r>
      <w:r w:rsidR="00B01438" w:rsidRPr="00092B1C">
        <w:rPr>
          <w:rFonts w:eastAsia="仿宋"/>
        </w:rPr>
        <w:fldChar w:fldCharType="begin"/>
      </w:r>
      <w:r w:rsidR="00303E9D" w:rsidRPr="00092B1C">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92B1C">
        <w:rPr>
          <w:rFonts w:eastAsia="仿宋"/>
        </w:rPr>
        <w:fldChar w:fldCharType="separate"/>
      </w:r>
      <w:r w:rsidR="00303E9D" w:rsidRPr="00092B1C">
        <w:rPr>
          <w:rFonts w:eastAsia="仿宋"/>
          <w:noProof/>
        </w:rPr>
        <w:t>[3]</w:t>
      </w:r>
      <w:r w:rsidR="00B01438" w:rsidRPr="00092B1C">
        <w:rPr>
          <w:rFonts w:eastAsia="仿宋"/>
        </w:rPr>
        <w:fldChar w:fldCharType="end"/>
      </w:r>
      <w:r w:rsidRPr="00092B1C">
        <w:t>. Truck-drone coordination, originating from the flying-sidekick TSP</w:t>
      </w:r>
      <w:r w:rsidR="00B01438" w:rsidRPr="00092B1C">
        <w:rPr>
          <w:rFonts w:eastAsia="仿宋"/>
        </w:rPr>
        <w:fldChar w:fldCharType="begin">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 </w:instrText>
      </w:r>
      <w:r w:rsidR="00303E9D" w:rsidRPr="00092B1C">
        <w:rPr>
          <w:rFonts w:eastAsia="仿宋"/>
        </w:rPr>
        <w:fldChar w:fldCharType="begin">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[4, 5]</w:t>
      </w:r>
      <w:r w:rsidR="00B01438" w:rsidRPr="00092B1C">
        <w:rPr>
          <w:rFonts w:eastAsia="仿宋"/>
        </w:rPr>
        <w:fldChar w:fldCharType="end"/>
      </w:r>
      <w:r w:rsidRPr="00092B1C">
        <w:t xml:space="preserve"> and surveyed in</w:t>
      </w:r>
      <w:r w:rsidR="00B01438" w:rsidRPr="00092B1C">
        <w:rPr>
          <w:rFonts w:eastAsia="仿宋"/>
        </w:rPr>
        <w:fldChar w:fldCharType="begin">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 </w:instrText>
      </w:r>
      <w:r w:rsidR="00303E9D" w:rsidRPr="00092B1C">
        <w:rPr>
          <w:rFonts w:eastAsia="仿宋"/>
        </w:rPr>
        <w:fldChar w:fldCharType="begin">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[6, 7]</w:t>
      </w:r>
      <w:r w:rsidR="00B01438" w:rsidRPr="00092B1C">
        <w:rPr>
          <w:rFonts w:eastAsia="仿宋"/>
        </w:rPr>
        <w:fldChar w:fldCharType="end"/>
      </w:r>
      <w:r w:rsidRPr="00092B1C">
        <w:t>, has been extended to disaster relief with priority mechanisms</w:t>
      </w:r>
      <w:r w:rsidR="00B01438" w:rsidRPr="00092B1C">
        <w:rPr>
          <w:rFonts w:eastAsia="仿宋"/>
        </w:rPr>
        <w:fldChar w:fldCharType="begin"/>
      </w:r>
      <w:r w:rsidR="00303E9D" w:rsidRPr="00092B1C">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92B1C">
        <w:rPr>
          <w:rFonts w:eastAsia="仿宋"/>
        </w:rPr>
        <w:fldChar w:fldCharType="separate"/>
      </w:r>
      <w:r w:rsidR="00303E9D" w:rsidRPr="00092B1C">
        <w:rPr>
          <w:rFonts w:eastAsia="仿宋"/>
          <w:noProof/>
        </w:rPr>
        <w:t>[8]</w:t>
      </w:r>
      <w:r w:rsidR="00B01438" w:rsidRPr="00092B1C">
        <w:rPr>
          <w:rFonts w:eastAsia="仿宋"/>
        </w:rPr>
        <w:fldChar w:fldCharType="end"/>
      </w:r>
      <w:r w:rsidRPr="00092B1C">
        <w:t>. Evacuation modeling has evolved from network-flow formulations</w:t>
      </w:r>
      <w:r w:rsidR="00B01438" w:rsidRPr="00092B1C">
        <w:rPr>
          <w:rFonts w:eastAsia="仿宋"/>
        </w:rPr>
        <w:fldChar w:fldCharType="begin"/>
      </w:r>
      <w:r w:rsidR="00303E9D" w:rsidRPr="00092B1C">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92B1C">
        <w:rPr>
          <w:rFonts w:eastAsia="仿宋"/>
        </w:rPr>
        <w:fldChar w:fldCharType="separate"/>
      </w:r>
      <w:r w:rsidR="00303E9D" w:rsidRPr="00092B1C">
        <w:rPr>
          <w:rFonts w:eastAsia="仿宋"/>
          <w:noProof/>
        </w:rPr>
        <w:t>[9]</w:t>
      </w:r>
      <w:r w:rsidR="00B01438" w:rsidRPr="00092B1C">
        <w:rPr>
          <w:rFonts w:eastAsia="仿宋"/>
        </w:rPr>
        <w:fldChar w:fldCharType="end"/>
      </w:r>
      <w:r w:rsidRPr="00092B1C">
        <w:t xml:space="preserve"> to multimodal frameworks</w:t>
      </w:r>
      <w:r w:rsidR="00B01438" w:rsidRPr="00092B1C">
        <w:rPr>
          <w:rFonts w:eastAsia="仿宋"/>
        </w:rPr>
        <w:fldChar w:fldCharType="begin"/>
      </w:r>
      <w:r w:rsidR="00303E9D" w:rsidRPr="00092B1C">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92B1C">
        <w:rPr>
          <w:rFonts w:eastAsia="仿宋"/>
        </w:rPr>
        <w:fldChar w:fldCharType="separate"/>
      </w:r>
      <w:r w:rsidR="00303E9D" w:rsidRPr="00092B1C">
        <w:rPr>
          <w:rFonts w:eastAsia="仿宋"/>
          <w:noProof/>
        </w:rPr>
        <w:t>[10]</w:t>
      </w:r>
      <w:r w:rsidR="00B01438" w:rsidRPr="00092B1C">
        <w:rPr>
          <w:rFonts w:eastAsia="仿宋"/>
        </w:rPr>
        <w:fldChar w:fldCharType="end"/>
      </w:r>
      <w:r w:rsidRPr="00092B1C">
        <w:t xml:space="preserve"> and dynamic multi-vehicle dispatch</w:t>
      </w:r>
      <w:r w:rsidR="00B01438" w:rsidRPr="00092B1C">
        <w:rPr>
          <w:rFonts w:eastAsia="仿宋"/>
        </w:rPr>
        <w:fldChar w:fldCharType="begin"/>
      </w:r>
      <w:r w:rsidR="00303E9D" w:rsidRPr="00092B1C">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92B1C">
        <w:rPr>
          <w:rFonts w:eastAsia="仿宋"/>
        </w:rPr>
        <w:fldChar w:fldCharType="separate"/>
      </w:r>
      <w:r w:rsidR="00303E9D" w:rsidRPr="00092B1C">
        <w:rPr>
          <w:rFonts w:eastAsia="仿宋"/>
          <w:noProof/>
        </w:rPr>
        <w:t>[11]</w:t>
      </w:r>
      <w:r w:rsidR="00B01438" w:rsidRPr="00092B1C">
        <w:rPr>
          <w:rFonts w:eastAsia="仿宋"/>
        </w:rPr>
        <w:fldChar w:fldCharType="end"/>
      </w:r>
      <w:r w:rsidRPr="00092B1C">
        <w:t>, complemented by domestic studies on urban rail evacuation</w:t>
      </w:r>
      <w:r w:rsidR="00B01438" w:rsidRPr="00092B1C">
        <w:rPr>
          <w:rFonts w:eastAsia="仿宋"/>
        </w:rPr>
        <w:fldChar w:fldCharType="begin"/>
      </w:r>
      <w:r w:rsidR="00303E9D" w:rsidRPr="00092B1C">
        <w:rPr>
          <w:rFonts w:eastAsia="仿宋" w:hint="eastAsia"/>
        </w:rPr>
        <w:instrText xml:space="preserve"> ADDIN EN.CITE &lt;EndNote&gt;&lt;Cite&gt;&lt;Author&gt;</w:instrText>
      </w:r>
      <w:r w:rsidR="00303E9D" w:rsidRPr="00092B1C">
        <w:rPr>
          <w:rFonts w:eastAsia="仿宋" w:hint="eastAsia"/>
        </w:rPr>
        <w:instrText>雷斌</w:instrText>
      </w:r>
      <w:r w:rsidR="00303E9D" w:rsidRPr="00092B1C">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sidRPr="00092B1C">
        <w:rPr>
          <w:rFonts w:eastAsia="仿宋" w:hint="eastAsia"/>
        </w:rPr>
        <w:instrText>雷斌</w:instrText>
      </w:r>
      <w:r w:rsidR="00303E9D" w:rsidRPr="00092B1C">
        <w:rPr>
          <w:rFonts w:eastAsia="仿宋" w:hint="eastAsia"/>
        </w:rPr>
        <w:instrText>&lt;/author&gt;&lt;author&gt;</w:instrText>
      </w:r>
      <w:r w:rsidR="00303E9D" w:rsidRPr="00092B1C">
        <w:rPr>
          <w:rFonts w:eastAsia="仿宋" w:hint="eastAsia"/>
        </w:rPr>
        <w:instrText>寻天祥</w:instrText>
      </w:r>
      <w:r w:rsidR="00303E9D" w:rsidRPr="00092B1C">
        <w:rPr>
          <w:rFonts w:eastAsia="仿宋" w:hint="eastAsia"/>
        </w:rPr>
        <w:instrText>&lt;/author&gt;&lt;author&gt;</w:instrText>
      </w:r>
      <w:r w:rsidR="00303E9D" w:rsidRPr="00092B1C">
        <w:rPr>
          <w:rFonts w:eastAsia="仿宋" w:hint="eastAsia"/>
        </w:rPr>
        <w:instrText>郝亚睿</w:instrText>
      </w:r>
      <w:r w:rsidR="00303E9D" w:rsidRPr="00092B1C">
        <w:rPr>
          <w:rFonts w:eastAsia="仿宋" w:hint="eastAsia"/>
        </w:rPr>
        <w:instrText>&lt;/author&gt;&lt;author&gt;</w:instrText>
      </w:r>
      <w:r w:rsidR="00303E9D" w:rsidRPr="00092B1C">
        <w:rPr>
          <w:rFonts w:eastAsia="仿宋" w:hint="eastAsia"/>
        </w:rPr>
        <w:instrText>卢剑鸿</w:instrText>
      </w:r>
      <w:r w:rsidR="00303E9D" w:rsidRPr="00092B1C">
        <w:rPr>
          <w:rFonts w:eastAsia="仿宋" w:hint="eastAsia"/>
        </w:rPr>
        <w:instrText>&lt;/author&gt;&lt;author&gt;</w:instrText>
      </w:r>
      <w:r w:rsidR="00303E9D" w:rsidRPr="00092B1C">
        <w:rPr>
          <w:rFonts w:eastAsia="仿宋" w:hint="eastAsia"/>
        </w:rPr>
        <w:instrText>刘可心</w:instrText>
      </w:r>
      <w:r w:rsidR="00303E9D" w:rsidRPr="00092B1C">
        <w:rPr>
          <w:rFonts w:eastAsia="仿宋" w:hint="eastAsia"/>
        </w:rPr>
        <w:instrText>&lt;/author&gt;&lt;author&gt;</w:instrText>
      </w:r>
      <w:r w:rsidR="00303E9D" w:rsidRPr="00092B1C">
        <w:rPr>
          <w:rFonts w:eastAsia="仿宋" w:hint="eastAsia"/>
        </w:rPr>
        <w:instrText>罗林林</w:instrText>
      </w:r>
      <w:r w:rsidR="00303E9D" w:rsidRPr="00092B1C">
        <w:rPr>
          <w:rFonts w:eastAsia="仿宋" w:hint="eastAsia"/>
        </w:rPr>
        <w:instrText>&lt;/author&gt;&lt;/authors&gt;&lt;/contributors&gt;&lt;auth-address&gt;</w:instrText>
      </w:r>
      <w:r w:rsidR="00303E9D" w:rsidRPr="00092B1C">
        <w:rPr>
          <w:rFonts w:eastAsia="仿宋" w:hint="eastAsia"/>
        </w:rPr>
        <w:instrText>西安建筑科技大学土木工程学院</w:instrText>
      </w:r>
      <w:r w:rsidR="00303E9D" w:rsidRPr="00092B1C">
        <w:rPr>
          <w:rFonts w:eastAsia="仿宋" w:hint="eastAsia"/>
        </w:rPr>
        <w:instrText>;</w:instrText>
      </w:r>
      <w:r w:rsidR="00303E9D" w:rsidRPr="00092B1C">
        <w:rPr>
          <w:rFonts w:eastAsia="仿宋" w:hint="eastAsia"/>
        </w:rPr>
        <w:instrText>山西铁道职业技术学院</w:instrText>
      </w:r>
      <w:r w:rsidR="00303E9D" w:rsidRPr="00092B1C">
        <w:rPr>
          <w:rFonts w:eastAsia="仿宋" w:hint="eastAsia"/>
        </w:rPr>
        <w:instrText>;</w:instrText>
      </w:r>
      <w:r w:rsidR="00303E9D" w:rsidRPr="00092B1C">
        <w:rPr>
          <w:rFonts w:eastAsia="仿宋" w:hint="eastAsia"/>
        </w:rPr>
        <w:instrText>西安市轨道交通集团有限公司</w:instrText>
      </w:r>
      <w:r w:rsidR="00303E9D" w:rsidRPr="00092B1C">
        <w:rPr>
          <w:rFonts w:eastAsia="仿宋" w:hint="eastAsia"/>
        </w:rPr>
        <w:instrText>;&lt;/auth-address&gt;&lt;titles&gt;&lt;title&gt;</w:instrText>
      </w:r>
      <w:r w:rsidR="00303E9D" w:rsidRPr="00092B1C">
        <w:rPr>
          <w:rFonts w:eastAsia="仿宋" w:hint="eastAsia"/>
        </w:rPr>
        <w:instrText>城市轨道交通突发事件下换乘站应急疏散路径优化研究</w:instrText>
      </w:r>
      <w:r w:rsidR="00303E9D" w:rsidRPr="00092B1C">
        <w:rPr>
          <w:rFonts w:eastAsia="仿宋" w:hint="eastAsia"/>
        </w:rPr>
        <w:instrText>&lt;/title&gt;&lt;secondary-title&gt;</w:instrText>
      </w:r>
      <w:r w:rsidR="00303E9D" w:rsidRPr="00092B1C">
        <w:rPr>
          <w:rFonts w:eastAsia="仿宋" w:hint="eastAsia"/>
        </w:rPr>
        <w:instrText>中国安全生产科学技术</w:instrText>
      </w:r>
      <w:r w:rsidR="00303E9D" w:rsidRPr="00092B1C">
        <w:rPr>
          <w:rFonts w:eastAsia="仿宋" w:hint="eastAsia"/>
        </w:rPr>
        <w:instrText>&lt;/secondary-title&gt;&lt;/titles&gt;&lt;periodical&gt;&lt;full-title&gt;</w:instrText>
      </w:r>
      <w:r w:rsidR="00303E9D" w:rsidRPr="00092B1C">
        <w:rPr>
          <w:rFonts w:eastAsia="仿宋" w:hint="eastAsia"/>
        </w:rPr>
        <w:instrText>中国安全生产科学技术</w:instrText>
      </w:r>
      <w:r w:rsidR="00303E9D" w:rsidRPr="00092B1C">
        <w:rPr>
          <w:rFonts w:eastAsia="仿宋" w:hint="eastAsia"/>
        </w:rPr>
        <w:instrText>&lt;/full-title&gt;&lt;/periodical&gt;&lt;pages&gt;186-193&lt;/pages&gt;&lt;volume&gt;19&lt;/volume&gt;&lt;number&gt;05&lt;/number&gt;&lt;keywords&gt;&lt;keyword&gt;</w:instrText>
      </w:r>
      <w:r w:rsidR="00303E9D" w:rsidRPr="00092B1C">
        <w:rPr>
          <w:rFonts w:eastAsia="仿宋" w:hint="eastAsia"/>
        </w:rPr>
        <w:instrText>城市轨道交通</w:instrText>
      </w:r>
      <w:r w:rsidR="00303E9D" w:rsidRPr="00092B1C">
        <w:rPr>
          <w:rFonts w:eastAsia="仿宋" w:hint="eastAsia"/>
        </w:rPr>
        <w:instrText>&lt;/keyword&gt;&lt;keyword&gt;</w:instrText>
      </w:r>
      <w:r w:rsidR="00303E9D" w:rsidRPr="00092B1C">
        <w:rPr>
          <w:rFonts w:eastAsia="仿宋" w:hint="eastAsia"/>
        </w:rPr>
        <w:instrText>应急疏散</w:instrText>
      </w:r>
      <w:r w:rsidR="00303E9D" w:rsidRPr="00092B1C">
        <w:rPr>
          <w:rFonts w:eastAsia="仿宋" w:hint="eastAsia"/>
        </w:rPr>
        <w:instrText>&lt;/keyword&gt;&lt;keyword&gt;</w:instrText>
      </w:r>
      <w:r w:rsidR="00303E9D" w:rsidRPr="00092B1C">
        <w:rPr>
          <w:rFonts w:eastAsia="仿宋" w:hint="eastAsia"/>
        </w:rPr>
        <w:instrText>引导人员位置</w:instrText>
      </w:r>
      <w:r w:rsidR="00303E9D" w:rsidRPr="00092B1C">
        <w:rPr>
          <w:rFonts w:eastAsia="仿宋" w:hint="eastAsia"/>
        </w:rPr>
        <w:instrText>&lt;/keyword&gt;&lt;keyword&gt;</w:instrText>
      </w:r>
      <w:r w:rsidR="00303E9D" w:rsidRPr="00092B1C">
        <w:rPr>
          <w:rFonts w:eastAsia="仿宋" w:hint="eastAsia"/>
        </w:rPr>
        <w:instrText>疏散路径</w:instrText>
      </w:r>
      <w:r w:rsidR="00303E9D" w:rsidRPr="00092B1C">
        <w:rPr>
          <w:rFonts w:eastAsia="仿宋" w:hint="eastAsia"/>
        </w:rPr>
        <w:instrText>&lt;/keyword&gt;&lt;keyword&gt;</w:instrText>
      </w:r>
      <w:r w:rsidR="00303E9D" w:rsidRPr="00092B1C">
        <w:rPr>
          <w:rFonts w:eastAsia="仿宋" w:hint="eastAsia"/>
        </w:rPr>
        <w:instrText>仿真模拟</w:instrText>
      </w:r>
      <w:r w:rsidR="00303E9D" w:rsidRPr="00092B1C">
        <w:rPr>
          <w:rFonts w:eastAsia="仿宋" w:hint="eastAsia"/>
        </w:rPr>
        <w:instrText>&lt;/keyword&gt;&lt;/keywords&gt;&lt;dates&gt;&lt;year&gt;2023&lt;/year&gt;&lt;/dates&gt;&lt;isbn&gt;1673-193X&lt;/isbn&gt;&lt;call-num&gt;11-5335/TB&lt;/call-num&gt;&lt;urls&gt;&lt;/urls&gt;&lt;remot</w:instrText>
      </w:r>
      <w:r w:rsidR="00303E9D" w:rsidRPr="00092B1C">
        <w:rPr>
          <w:rFonts w:eastAsia="仿宋"/>
        </w:rPr>
        <w:instrText>e-database-provider&gt;Cnki&lt;/remote-database-provider&gt;&lt;/record&gt;&lt;/Cite&gt;&lt;/EndNote&gt;</w:instrText>
      </w:r>
      <w:r w:rsidR="00B01438" w:rsidRPr="00092B1C">
        <w:rPr>
          <w:rFonts w:eastAsia="仿宋"/>
        </w:rPr>
        <w:fldChar w:fldCharType="separate"/>
      </w:r>
      <w:r w:rsidR="00303E9D" w:rsidRPr="00092B1C">
        <w:rPr>
          <w:rFonts w:eastAsia="仿宋"/>
          <w:noProof/>
        </w:rPr>
        <w:t>[12]</w:t>
      </w:r>
      <w:r w:rsidR="00B01438" w:rsidRPr="00092B1C">
        <w:rPr>
          <w:rFonts w:eastAsia="仿宋"/>
        </w:rPr>
        <w:fldChar w:fldCharType="end"/>
      </w:r>
      <w:r w:rsidRPr="00092B1C">
        <w:t>, network resilience</w:t>
      </w:r>
      <w:r w:rsidR="00B01438" w:rsidRPr="00092B1C">
        <w:rPr>
          <w:rFonts w:eastAsia="仿宋"/>
        </w:rPr>
        <w:fldChar w:fldCharType="begin"/>
      </w:r>
      <w:r w:rsidR="00303E9D" w:rsidRPr="00092B1C">
        <w:rPr>
          <w:rFonts w:eastAsia="仿宋" w:hint="eastAsia"/>
        </w:rPr>
        <w:instrText xml:space="preserve"> ADDIN EN.CITE &lt;EndNote&gt;&lt;Cite&gt;&lt;Author&gt;</w:instrText>
      </w:r>
      <w:r w:rsidR="00303E9D" w:rsidRPr="00092B1C">
        <w:rPr>
          <w:rFonts w:eastAsia="仿宋" w:hint="eastAsia"/>
        </w:rPr>
        <w:instrText>杨扬</w:instrText>
      </w:r>
      <w:r w:rsidR="00303E9D" w:rsidRPr="00092B1C">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sidRPr="00092B1C">
        <w:rPr>
          <w:rFonts w:eastAsia="仿宋" w:hint="eastAsia"/>
        </w:rPr>
        <w:instrText>杨扬</w:instrText>
      </w:r>
      <w:r w:rsidR="00303E9D" w:rsidRPr="00092B1C">
        <w:rPr>
          <w:rFonts w:eastAsia="仿宋" w:hint="eastAsia"/>
        </w:rPr>
        <w:instrText>&lt;/author&gt;&lt;author&gt;</w:instrText>
      </w:r>
      <w:r w:rsidR="00303E9D" w:rsidRPr="00092B1C">
        <w:rPr>
          <w:rFonts w:eastAsia="仿宋" w:hint="eastAsia"/>
        </w:rPr>
        <w:instrText>陈君婷</w:instrText>
      </w:r>
      <w:r w:rsidR="00303E9D" w:rsidRPr="00092B1C">
        <w:rPr>
          <w:rFonts w:eastAsia="仿宋" w:hint="eastAsia"/>
        </w:rPr>
        <w:instrText>&lt;/author&gt;&lt;author&gt;</w:instrText>
      </w:r>
      <w:r w:rsidR="00303E9D" w:rsidRPr="00092B1C">
        <w:rPr>
          <w:rFonts w:eastAsia="仿宋" w:hint="eastAsia"/>
        </w:rPr>
        <w:instrText>姚恩建</w:instrText>
      </w:r>
      <w:r w:rsidR="00303E9D" w:rsidRPr="00092B1C">
        <w:rPr>
          <w:rFonts w:eastAsia="仿宋" w:hint="eastAsia"/>
        </w:rPr>
        <w:instrText>&lt;/author&gt;&lt;author&gt;</w:instrText>
      </w:r>
      <w:r w:rsidR="00303E9D" w:rsidRPr="00092B1C">
        <w:rPr>
          <w:rFonts w:eastAsia="仿宋" w:hint="eastAsia"/>
        </w:rPr>
        <w:instrText>刘冬梅</w:instrText>
      </w:r>
      <w:r w:rsidR="00303E9D" w:rsidRPr="00092B1C">
        <w:rPr>
          <w:rFonts w:eastAsia="仿宋" w:hint="eastAsia"/>
        </w:rPr>
        <w:instrText>&lt;/author&gt;&lt;/authors&gt;&lt;/contributors&gt;&lt;auth-address&gt;</w:instrText>
      </w:r>
      <w:r w:rsidR="00303E9D" w:rsidRPr="00092B1C">
        <w:rPr>
          <w:rFonts w:eastAsia="仿宋" w:hint="eastAsia"/>
        </w:rPr>
        <w:instrText>北京交通大学综合交通运输大数据应用技术交通运输行业重点实验室</w:instrText>
      </w:r>
      <w:r w:rsidR="00303E9D" w:rsidRPr="00092B1C">
        <w:rPr>
          <w:rFonts w:eastAsia="仿宋" w:hint="eastAsia"/>
        </w:rPr>
        <w:instrText>;</w:instrText>
      </w:r>
      <w:r w:rsidR="00303E9D" w:rsidRPr="00092B1C">
        <w:rPr>
          <w:rFonts w:eastAsia="仿宋" w:hint="eastAsia"/>
        </w:rPr>
        <w:instrText>北京交通大学交通运输学院</w:instrText>
      </w:r>
      <w:r w:rsidR="00303E9D" w:rsidRPr="00092B1C">
        <w:rPr>
          <w:rFonts w:eastAsia="仿宋" w:hint="eastAsia"/>
        </w:rPr>
        <w:instrText>;</w:instrText>
      </w:r>
      <w:r w:rsidR="00303E9D" w:rsidRPr="00092B1C">
        <w:rPr>
          <w:rFonts w:eastAsia="仿宋" w:hint="eastAsia"/>
        </w:rPr>
        <w:instrText>中路高科交通科技集团有限公司</w:instrText>
      </w:r>
      <w:r w:rsidR="00303E9D" w:rsidRPr="00092B1C">
        <w:rPr>
          <w:rFonts w:eastAsia="仿宋" w:hint="eastAsia"/>
        </w:rPr>
        <w:instrText>;&lt;/auth-address&gt;&lt;titles&gt;&lt;title&gt;</w:instrText>
      </w:r>
      <w:r w:rsidR="00303E9D" w:rsidRPr="00092B1C">
        <w:rPr>
          <w:rFonts w:eastAsia="仿宋" w:hint="eastAsia"/>
        </w:rPr>
        <w:instrText>时变需求下综合客运枢纽集群对外交通网络韧性评估方法</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&lt;/full-title&gt;&lt;/periodical&gt;&lt;pages&gt;155-169&lt;/pages&gt;&lt;volume&gt;26&lt;/volume&gt;&lt;number&gt;02&lt;/number&gt;&lt;keywords&gt;&lt;keyword&gt;</w:instrText>
      </w:r>
      <w:r w:rsidR="00303E9D" w:rsidRPr="00092B1C">
        <w:rPr>
          <w:rFonts w:eastAsia="仿宋" w:hint="eastAsia"/>
        </w:rPr>
        <w:instrText>交通网络</w:instrText>
      </w:r>
      <w:r w:rsidR="00303E9D" w:rsidRPr="00092B1C">
        <w:rPr>
          <w:rFonts w:eastAsia="仿宋" w:hint="eastAsia"/>
        </w:rPr>
        <w:instrText>&lt;/keyword&gt;&lt;keyword&gt;</w:instrText>
      </w:r>
      <w:r w:rsidR="00303E9D" w:rsidRPr="00092B1C">
        <w:rPr>
          <w:rFonts w:eastAsia="仿宋" w:hint="eastAsia"/>
        </w:rPr>
        <w:instrText>综合客运枢纽集群</w:instrText>
      </w:r>
      <w:r w:rsidR="00303E9D" w:rsidRPr="00092B1C">
        <w:rPr>
          <w:rFonts w:eastAsia="仿宋" w:hint="eastAsia"/>
        </w:rPr>
        <w:instrText>&lt;/keyword&gt;&lt;keyword&gt;</w:instrText>
      </w:r>
      <w:r w:rsidR="00303E9D" w:rsidRPr="00092B1C">
        <w:rPr>
          <w:rFonts w:eastAsia="仿宋" w:hint="eastAsia"/>
        </w:rPr>
        <w:instrText>韧性评估</w:instrText>
      </w:r>
      <w:r w:rsidR="00303E9D" w:rsidRPr="00092B1C">
        <w:rPr>
          <w:rFonts w:eastAsia="仿宋" w:hint="eastAsia"/>
        </w:rPr>
        <w:instrText>&lt;/keyword&gt;&lt;keyword&gt;</w:instrText>
      </w:r>
      <w:r w:rsidR="00303E9D" w:rsidRPr="00092B1C">
        <w:rPr>
          <w:rFonts w:eastAsia="仿宋" w:hint="eastAsia"/>
        </w:rPr>
        <w:instrText>客流需求</w:instrText>
      </w:r>
      <w:r w:rsidR="00303E9D" w:rsidRPr="00092B1C">
        <w:rPr>
          <w:rFonts w:eastAsia="仿宋" w:hint="eastAsia"/>
        </w:rPr>
        <w:instrText>&lt;/keyword&gt;&lt;keyword&gt;</w:instrText>
      </w:r>
      <w:r w:rsidR="00303E9D" w:rsidRPr="00092B1C">
        <w:rPr>
          <w:rFonts w:eastAsia="仿宋" w:hint="eastAsia"/>
        </w:rPr>
        <w:instrText>多模式交通流分配</w:instrText>
      </w:r>
      <w:r w:rsidR="00303E9D" w:rsidRPr="00092B1C">
        <w:rPr>
          <w:rFonts w:eastAsia="仿宋" w:hint="eastAsia"/>
        </w:rPr>
        <w:instrText>&lt;/keyword&gt;&lt;keyword&gt;</w:instrText>
      </w:r>
      <w:r w:rsidR="00303E9D" w:rsidRPr="00092B1C">
        <w:rPr>
          <w:rFonts w:eastAsia="仿宋" w:hint="eastAsia"/>
        </w:rPr>
        <w:instrText>京津冀城市群</w:instrText>
      </w:r>
      <w:r w:rsidR="00303E9D" w:rsidRPr="00092B1C">
        <w:rPr>
          <w:rFonts w:eastAsia="仿宋" w:hint="eastAsia"/>
        </w:rPr>
        <w:instrText>&lt;/keyword&gt;&lt;/keywords&gt;&lt;dates&gt;&lt;year&gt;2026&lt;/year&gt;&lt;/dates&gt;&lt;isbn&gt;1671-1637&lt;/isbn&gt;&lt;call-num&gt;61-1369/U&lt;/call-num&gt;&lt;urls&gt;&lt;related-</w:instrText>
      </w:r>
      <w:r w:rsidR="00303E9D" w:rsidRPr="00092B1C">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92B1C">
        <w:rPr>
          <w:rFonts w:eastAsia="仿宋"/>
        </w:rPr>
        <w:fldChar w:fldCharType="separate"/>
      </w:r>
      <w:r w:rsidR="00303E9D" w:rsidRPr="00092B1C">
        <w:rPr>
          <w:rFonts w:eastAsia="仿宋"/>
          <w:noProof/>
        </w:rPr>
        <w:t>[13]</w:t>
      </w:r>
      <w:r w:rsidR="00B01438" w:rsidRPr="00092B1C">
        <w:rPr>
          <w:rFonts w:eastAsia="仿宋"/>
        </w:rPr>
        <w:fldChar w:fldCharType="end"/>
      </w:r>
      <w:r w:rsidRPr="00092B1C">
        <w:t>, and cooperative control</w:t>
      </w:r>
      <w:r w:rsidR="00B01438" w:rsidRPr="00092B1C">
        <w:rPr>
          <w:rFonts w:eastAsia="仿宋"/>
        </w:rPr>
        <w:fldChar w:fldCharType="begin"/>
      </w:r>
      <w:r w:rsidR="00303E9D" w:rsidRPr="00092B1C">
        <w:rPr>
          <w:rFonts w:eastAsia="仿宋" w:hint="eastAsia"/>
        </w:rPr>
        <w:instrText xml:space="preserve"> ADDIN EN.CITE &lt;EndNote&gt;&lt;Cite&gt;&lt;Author&gt;</w:instrText>
      </w:r>
      <w:r w:rsidR="00303E9D" w:rsidRPr="00092B1C">
        <w:rPr>
          <w:rFonts w:eastAsia="仿宋" w:hint="eastAsia"/>
        </w:rPr>
        <w:instrText>张毅</w:instrText>
      </w:r>
      <w:r w:rsidR="00303E9D" w:rsidRPr="00092B1C">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sidRPr="00092B1C">
        <w:rPr>
          <w:rFonts w:eastAsia="仿宋" w:hint="eastAsia"/>
        </w:rPr>
        <w:instrText>张毅</w:instrText>
      </w:r>
      <w:r w:rsidR="00303E9D" w:rsidRPr="00092B1C">
        <w:rPr>
          <w:rFonts w:eastAsia="仿宋" w:hint="eastAsia"/>
        </w:rPr>
        <w:instrText>&lt;/author&gt;&lt;author&gt;</w:instrText>
      </w:r>
      <w:r w:rsidR="00303E9D" w:rsidRPr="00092B1C">
        <w:rPr>
          <w:rFonts w:eastAsia="仿宋" w:hint="eastAsia"/>
        </w:rPr>
        <w:instrText>裴华鑫</w:instrText>
      </w:r>
      <w:r w:rsidR="00303E9D" w:rsidRPr="00092B1C">
        <w:rPr>
          <w:rFonts w:eastAsia="仿宋" w:hint="eastAsia"/>
        </w:rPr>
        <w:instrText>&lt;/author&gt;&lt;author&gt;</w:instrText>
      </w:r>
      <w:r w:rsidR="00303E9D" w:rsidRPr="00092B1C">
        <w:rPr>
          <w:rFonts w:eastAsia="仿宋" w:hint="eastAsia"/>
        </w:rPr>
        <w:instrText>姚丹亚</w:instrText>
      </w:r>
      <w:r w:rsidR="00303E9D" w:rsidRPr="00092B1C">
        <w:rPr>
          <w:rFonts w:eastAsia="仿宋" w:hint="eastAsia"/>
        </w:rPr>
        <w:instrText>&lt;/author&gt;&lt;/authors&gt;&lt;/contributors&gt;&lt;titles&gt;&lt;title&gt;</w:instrText>
      </w:r>
      <w:r w:rsidR="00303E9D" w:rsidRPr="00092B1C">
        <w:rPr>
          <w:rFonts w:eastAsia="仿宋" w:hint="eastAsia"/>
        </w:rPr>
        <w:instrText>车路协同环境下车辆群体协同决策研究综述</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sidRPr="00092B1C">
        <w:rPr>
          <w:rFonts w:eastAsia="仿宋"/>
        </w:rPr>
        <w:instrText>/article/id/5219fc5e-708e-49ab-9c3a-1ae65cd36c12&lt;/url&gt;&lt;/related-urls&gt;&lt;/urls&gt;&lt;electronic-resource-num&gt;10.19818/j.cnki.1671-1637.2022.03.001&lt;/electronic-resource-num&gt;&lt;/record&gt;&lt;/Cite&gt;&lt;/EndNote&gt;</w:instrText>
      </w:r>
      <w:r w:rsidR="00B01438" w:rsidRPr="00092B1C">
        <w:rPr>
          <w:rFonts w:eastAsia="仿宋"/>
        </w:rPr>
        <w:fldChar w:fldCharType="separate"/>
      </w:r>
      <w:r w:rsidR="00303E9D" w:rsidRPr="00092B1C">
        <w:rPr>
          <w:rFonts w:eastAsia="仿宋"/>
          <w:noProof/>
        </w:rPr>
        <w:t>[14]</w:t>
      </w:r>
      <w:r w:rsidR="00B01438" w:rsidRPr="00092B1C">
        <w:rPr>
          <w:rFonts w:eastAsia="仿宋"/>
        </w:rPr>
        <w:fldChar w:fldCharType="end"/>
      </w:r>
      <w:r w:rsidRPr="00092B1C">
        <w:t>. For hazard-zone evaluation, the Gaussian plume model</w:t>
      </w:r>
      <w:r w:rsidR="00B01438" w:rsidRPr="00092B1C">
        <w:t xml:space="preserve"> </w:t>
      </w:r>
      <w:r w:rsidRPr="00092B1C">
        <w:t xml:space="preserve">combined with the </w:t>
      </w:r>
      <w:proofErr w:type="spellStart"/>
      <w:r w:rsidRPr="00092B1C">
        <w:t>Pasquill</w:t>
      </w:r>
      <w:proofErr w:type="spellEnd"/>
      <w:r w:rsidRPr="00092B1C">
        <w:t>-Gifford stability classification</w:t>
      </w:r>
      <w:r w:rsidR="00B01438" w:rsidRPr="00092B1C">
        <w:t xml:space="preserve"> </w:t>
      </w:r>
      <w:r w:rsidRPr="00092B1C">
        <w:t>and the ERPG threshold system remains the standard practical framework.</w:t>
      </w:r>
    </w:p>
    <w:p w14:paraId="194AB647" w14:textId="40203B39" w:rsidR="00E1726E" w:rsidRPr="00092B1C" w:rsidRDefault="00C21D75" w:rsidP="00E1726E">
      <w:pPr>
        <w:pStyle w:val="p1a"/>
        <w:ind w:firstLine="227"/>
        <w:rPr>
          <w:lang w:eastAsia="zh-CN"/>
        </w:rPr>
      </w:pPr>
      <w:r w:rsidRPr="00092B1C">
        <w:t>However, most existing studies treat supply distribution and personnel evacuation as</w:t>
      </w:r>
      <w:r w:rsidRPr="00092B1C">
        <w:rPr>
          <w:lang w:eastAsia="zh-CN"/>
        </w:rPr>
        <w:t xml:space="preserve"> independent problems</w:t>
      </w:r>
      <w:r w:rsidR="00396A3C" w:rsidRPr="00092B1C">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 </w:instrText>
      </w:r>
      <w:r w:rsidR="00303E9D" w:rsidRPr="00092B1C">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396A3C" w:rsidRPr="00092B1C">
        <w:rPr>
          <w:rFonts w:eastAsia="仿宋"/>
        </w:rPr>
      </w:r>
      <w:r w:rsidR="00396A3C" w:rsidRPr="00092B1C">
        <w:rPr>
          <w:rFonts w:eastAsia="仿宋"/>
        </w:rPr>
        <w:fldChar w:fldCharType="separate"/>
      </w:r>
      <w:r w:rsidR="00303E9D" w:rsidRPr="00092B1C">
        <w:rPr>
          <w:rFonts w:eastAsia="仿宋"/>
          <w:noProof/>
        </w:rPr>
        <w:t>[1, 3]</w:t>
      </w:r>
      <w:r w:rsidR="00396A3C" w:rsidRPr="00092B1C">
        <w:rPr>
          <w:rFonts w:eastAsia="仿宋"/>
        </w:rPr>
        <w:fldChar w:fldCharType="end"/>
      </w:r>
      <w:r w:rsidRPr="00092B1C">
        <w:rPr>
          <w:lang w:eastAsia="zh-CN"/>
        </w:rPr>
        <w:t xml:space="preserve">, overlooking their interdependence in resource competition, temporal coupling, and spatial interaction. Taking a chlorine release at the </w:t>
      </w:r>
      <w:proofErr w:type="spellStart"/>
      <w:r w:rsidRPr="00092B1C">
        <w:rPr>
          <w:lang w:eastAsia="zh-CN"/>
        </w:rPr>
        <w:t>Taihe</w:t>
      </w:r>
      <w:proofErr w:type="spellEnd"/>
      <w:r w:rsidRPr="00092B1C">
        <w:rPr>
          <w:lang w:eastAsia="zh-CN"/>
        </w:rPr>
        <w:t xml:space="preserve"> Bridge area on the Beijing Sixth Ring Road as the scenario, this study develops a coordinated framework that simultaneously optimizes emergency supply distribution and multi-type personnel evacuation. </w:t>
      </w:r>
      <w:r w:rsidR="00CC6E81" w:rsidRPr="00092B1C">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092B1C" w:rsidRDefault="00AE0D8B" w:rsidP="003153F6">
      <w:pPr>
        <w:pStyle w:val="heading1"/>
      </w:pPr>
      <w:r w:rsidRPr="00092B1C">
        <w:t>Study Area and Data</w:t>
      </w:r>
    </w:p>
    <w:p w14:paraId="62ED93C9" w14:textId="53A7523E" w:rsidR="00AE0D8B" w:rsidRPr="00092B1C" w:rsidRDefault="00AE0D8B" w:rsidP="003153F6">
      <w:pPr>
        <w:pStyle w:val="heading2"/>
        <w:spacing w:before="0"/>
      </w:pPr>
      <w:r w:rsidRPr="00092B1C">
        <w:t>Study area</w:t>
      </w:r>
    </w:p>
    <w:p w14:paraId="62622ECC" w14:textId="7440F16E" w:rsidR="00861A4A" w:rsidRPr="00092B1C" w:rsidRDefault="00E50263" w:rsidP="00907A87">
      <w:pPr>
        <w:pStyle w:val="p1a"/>
        <w:rPr>
          <w:lang w:eastAsia="zh-CN"/>
        </w:rPr>
      </w:pPr>
      <w:r w:rsidRPr="00092B1C">
        <w:rPr>
          <w:lang w:eastAsia="zh-CN"/>
        </w:rPr>
        <w:t xml:space="preserve">The </w:t>
      </w:r>
      <w:proofErr w:type="spellStart"/>
      <w:r w:rsidRPr="00092B1C">
        <w:rPr>
          <w:lang w:eastAsia="zh-CN"/>
        </w:rPr>
        <w:t>Taihe</w:t>
      </w:r>
      <w:proofErr w:type="spellEnd"/>
      <w:r w:rsidRPr="00092B1C">
        <w:rPr>
          <w:lang w:eastAsia="zh-CN"/>
        </w:rPr>
        <w:t xml:space="preserve"> Bridge Interchange (116.494°E, 39.736°N) on the southeastern Sixth Ring </w:t>
      </w:r>
    </w:p>
    <w:p w14:paraId="28B28C74" w14:textId="5211F5F4" w:rsidR="000C23CA" w:rsidRPr="00092B1C" w:rsidRDefault="00257993" w:rsidP="007C5946">
      <w:pPr>
        <w:pStyle w:val="p1a"/>
        <w:rPr>
          <w:i/>
          <w:iCs/>
          <w:lang w:eastAsia="zh-CN"/>
        </w:rPr>
      </w:pPr>
      <w:r w:rsidRPr="00092B1C">
        <w:rPr>
          <w:i/>
          <w:iCs/>
          <w:noProof/>
          <w:lang w:eastAsia="zh-CN"/>
        </w:rPr>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395F81">
      <w:pPr>
        <w:pStyle w:val="figurecaption"/>
        <w:jc w:val="both"/>
        <w:rPr>
          <w:lang w:eastAsia="zh-CN"/>
        </w:rPr>
      </w:pPr>
      <w:bookmarkStart w:id="10" w:name="OLE_LINK73"/>
      <w:bookmarkStart w:id="11" w:name="OLE_LINK74"/>
      <w:r w:rsidRPr="00092B1C">
        <w:rPr>
          <w:b/>
        </w:rPr>
        <w:t xml:space="preserve">Fig. </w:t>
      </w:r>
      <w:r w:rsidRPr="00092B1C">
        <w:rPr>
          <w:b/>
        </w:rPr>
        <w:fldChar w:fldCharType="begin"/>
      </w:r>
      <w:r w:rsidRPr="00092B1C">
        <w:rPr>
          <w:b/>
        </w:rPr>
        <w:instrText xml:space="preserve"> SEQ "Figure"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w:t>
      </w:r>
      <w:r w:rsidR="00892F5C" w:rsidRPr="00092B1C">
        <w:t>Overview of the study area showing the road network and emergency facilities.</w:t>
      </w:r>
    </w:p>
    <w:p w14:paraId="04B2AC23" w14:textId="05EA1513" w:rsidR="007B4E31" w:rsidRPr="00092B1C" w:rsidRDefault="007B4E31" w:rsidP="007B4E31">
      <w:pPr>
        <w:ind w:firstLine="0"/>
        <w:rPr>
          <w:lang w:eastAsia="zh-CN"/>
        </w:rPr>
      </w:pPr>
      <w:r w:rsidRPr="00092B1C">
        <w:rPr>
          <w:lang w:eastAsia="zh-CN"/>
        </w:rPr>
        <w:lastRenderedPageBreak/>
        <w:t>Road is selected as the incident epicenter. We define a 15-km buffer area covering approximately 707 km² to ensure full coverage of potential toxic gas impacts and surrounding emergency facilities.</w:t>
      </w:r>
      <w:r w:rsidRPr="00092B1C">
        <w:rPr>
          <w:rFonts w:hint="eastAsia"/>
          <w:lang w:eastAsia="zh-CN"/>
        </w:rPr>
        <w:t xml:space="preserve"> </w:t>
      </w:r>
      <w:r w:rsidRPr="00092B1C">
        <w:rPr>
          <w:lang w:eastAsia="zh-CN"/>
        </w:rPr>
        <w:t xml:space="preserve">Figure </w:t>
      </w:r>
      <w:r w:rsidRPr="00092B1C">
        <w:rPr>
          <w:rFonts w:hint="eastAsia"/>
          <w:lang w:eastAsia="zh-CN"/>
        </w:rPr>
        <w:t>1</w:t>
      </w:r>
      <w:r w:rsidRPr="00092B1C">
        <w:rPr>
          <w:lang w:eastAsia="zh-CN"/>
        </w:rPr>
        <w:t xml:space="preserve"> shows the spatial extent of the study area, the road network, and the distribution of emergency facilities.</w:t>
      </w:r>
    </w:p>
    <w:bookmarkEnd w:id="10"/>
    <w:bookmarkEnd w:id="11"/>
    <w:p w14:paraId="674A80B9" w14:textId="3E871B36" w:rsidR="00AE0D8B" w:rsidRPr="00092B1C" w:rsidRDefault="00AE0D8B" w:rsidP="003C5833">
      <w:pPr>
        <w:pStyle w:val="heading2"/>
        <w:spacing w:before="0"/>
      </w:pPr>
      <w:r w:rsidRPr="00092B1C">
        <w:t>Data sources</w:t>
      </w:r>
    </w:p>
    <w:p w14:paraId="6706404F" w14:textId="63C601C6" w:rsidR="007C5946" w:rsidRPr="00092B1C" w:rsidRDefault="00AE0D8B" w:rsidP="00DB3D6B">
      <w:pPr>
        <w:pStyle w:val="p1a"/>
        <w:rPr>
          <w:lang w:eastAsia="zh-CN"/>
        </w:rPr>
      </w:pPr>
      <w:r w:rsidRPr="00092B1C">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sidRPr="00092B1C">
        <w:rPr>
          <w:b/>
        </w:rPr>
        <w:t xml:space="preserve">Table </w:t>
      </w:r>
      <w:r w:rsidRPr="00092B1C">
        <w:rPr>
          <w:b/>
        </w:rPr>
        <w:fldChar w:fldCharType="begin"/>
      </w:r>
      <w:r w:rsidRPr="00092B1C">
        <w:rPr>
          <w:b/>
        </w:rPr>
        <w:instrText xml:space="preserve"> SEQ "Table"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Summary of data sources</w:t>
      </w:r>
      <w:r w:rsidRPr="00092B1C">
        <w:rPr>
          <w:rFonts w:hint="eastAsia"/>
          <w:lang w:eastAsia="zh-CN"/>
        </w:rPr>
        <w:t>.</w:t>
      </w:r>
    </w:p>
    <w:tbl>
      <w:tblPr>
        <w:tblStyle w:val="a9"/>
        <w:tblW w:w="822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701"/>
        <w:gridCol w:w="1418"/>
        <w:gridCol w:w="3260"/>
      </w:tblGrid>
      <w:tr w:rsidR="00D15566" w:rsidRPr="00092B1C" w14:paraId="232D5242" w14:textId="77777777" w:rsidTr="00381A03">
        <w:tc>
          <w:tcPr>
            <w:tcW w:w="1843"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sidRPr="00092B1C">
              <w:rPr>
                <w:sz w:val="18"/>
                <w:szCs w:val="18"/>
              </w:rPr>
              <w:t>Data category</w:t>
            </w:r>
          </w:p>
        </w:tc>
        <w:tc>
          <w:tcPr>
            <w:tcW w:w="1701"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sidRPr="00092B1C">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sidRPr="00092B1C">
              <w:rPr>
                <w:sz w:val="18"/>
                <w:szCs w:val="18"/>
              </w:rPr>
              <w:t>Spatial precision</w:t>
            </w:r>
          </w:p>
        </w:tc>
        <w:tc>
          <w:tcPr>
            <w:tcW w:w="3260"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sidRPr="00092B1C">
              <w:rPr>
                <w:sz w:val="18"/>
                <w:szCs w:val="18"/>
              </w:rPr>
              <w:t>Key attributes</w:t>
            </w:r>
          </w:p>
        </w:tc>
      </w:tr>
      <w:tr w:rsidR="00D15566" w:rsidRPr="00092B1C" w14:paraId="250C6AFC" w14:textId="77777777" w:rsidTr="00381A03">
        <w:tc>
          <w:tcPr>
            <w:tcW w:w="1843"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sidRPr="00092B1C">
              <w:rPr>
                <w:sz w:val="18"/>
                <w:szCs w:val="18"/>
              </w:rPr>
              <w:t>Road network</w:t>
            </w:r>
          </w:p>
        </w:tc>
        <w:tc>
          <w:tcPr>
            <w:tcW w:w="1701"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sidRPr="00092B1C">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sidRPr="00092B1C">
              <w:rPr>
                <w:sz w:val="18"/>
                <w:szCs w:val="18"/>
              </w:rPr>
              <w:t>Segment level</w:t>
            </w:r>
          </w:p>
        </w:tc>
        <w:tc>
          <w:tcPr>
            <w:tcW w:w="3260" w:type="dxa"/>
            <w:tcBorders>
              <w:top w:val="single" w:sz="4" w:space="0" w:color="auto"/>
              <w:bottom w:val="nil"/>
            </w:tcBorders>
          </w:tcPr>
          <w:p w14:paraId="1169DB3D" w14:textId="77777777" w:rsidR="00D15566" w:rsidRPr="00092B1C" w:rsidRDefault="00D15566" w:rsidP="00D15566">
            <w:pPr>
              <w:pStyle w:val="p1a"/>
              <w:rPr>
                <w:sz w:val="18"/>
                <w:szCs w:val="18"/>
              </w:rPr>
            </w:pPr>
            <w:r w:rsidRPr="00092B1C">
              <w:rPr>
                <w:sz w:val="18"/>
                <w:szCs w:val="18"/>
              </w:rPr>
              <w:t>Functional class, speed limit, direction</w:t>
            </w:r>
          </w:p>
        </w:tc>
      </w:tr>
      <w:tr w:rsidR="00D15566" w:rsidRPr="00092B1C" w14:paraId="522BD67B" w14:textId="77777777" w:rsidTr="00381A03">
        <w:tc>
          <w:tcPr>
            <w:tcW w:w="1843" w:type="dxa"/>
            <w:tcBorders>
              <w:top w:val="nil"/>
            </w:tcBorders>
          </w:tcPr>
          <w:p w14:paraId="68710562" w14:textId="77777777" w:rsidR="00D15566" w:rsidRPr="00092B1C" w:rsidRDefault="00D15566" w:rsidP="007C5946">
            <w:pPr>
              <w:ind w:firstLine="0"/>
              <w:jc w:val="left"/>
              <w:rPr>
                <w:sz w:val="18"/>
                <w:szCs w:val="18"/>
              </w:rPr>
            </w:pPr>
            <w:r w:rsidRPr="00092B1C">
              <w:rPr>
                <w:sz w:val="18"/>
                <w:szCs w:val="18"/>
              </w:rPr>
              <w:t>Points of interest</w:t>
            </w:r>
          </w:p>
        </w:tc>
        <w:tc>
          <w:tcPr>
            <w:tcW w:w="1701" w:type="dxa"/>
            <w:tcBorders>
              <w:top w:val="nil"/>
            </w:tcBorders>
          </w:tcPr>
          <w:p w14:paraId="52E87783" w14:textId="77777777" w:rsidR="00D15566" w:rsidRPr="00092B1C" w:rsidRDefault="00D15566" w:rsidP="007C5946">
            <w:pPr>
              <w:ind w:firstLine="0"/>
              <w:jc w:val="left"/>
              <w:rPr>
                <w:sz w:val="18"/>
                <w:szCs w:val="18"/>
              </w:rPr>
            </w:pPr>
            <w:proofErr w:type="spellStart"/>
            <w:r w:rsidRPr="00092B1C">
              <w:rPr>
                <w:sz w:val="18"/>
                <w:szCs w:val="18"/>
              </w:rPr>
              <w:t>Amap</w:t>
            </w:r>
            <w:proofErr w:type="spellEnd"/>
            <w:r w:rsidRPr="00092B1C">
              <w:rPr>
                <w:sz w:val="18"/>
                <w:szCs w:val="18"/>
              </w:rPr>
              <w:t xml:space="preserve"> (</w:t>
            </w:r>
            <w:proofErr w:type="spellStart"/>
            <w:r w:rsidRPr="00092B1C">
              <w:rPr>
                <w:sz w:val="18"/>
                <w:szCs w:val="18"/>
              </w:rPr>
              <w:t>Gaode</w:t>
            </w:r>
            <w:proofErr w:type="spellEnd"/>
            <w:r w:rsidRPr="00092B1C">
              <w:rPr>
                <w:sz w:val="18"/>
                <w:szCs w:val="18"/>
              </w:rPr>
              <w:t>)</w:t>
            </w:r>
          </w:p>
        </w:tc>
        <w:tc>
          <w:tcPr>
            <w:tcW w:w="1418" w:type="dxa"/>
            <w:tcBorders>
              <w:top w:val="nil"/>
            </w:tcBorders>
          </w:tcPr>
          <w:p w14:paraId="3B3DC08B" w14:textId="77777777" w:rsidR="00D15566" w:rsidRPr="00092B1C" w:rsidRDefault="00D15566" w:rsidP="00D15566">
            <w:pPr>
              <w:pStyle w:val="p1a"/>
              <w:rPr>
                <w:sz w:val="18"/>
                <w:szCs w:val="18"/>
              </w:rPr>
            </w:pPr>
            <w:r w:rsidRPr="00092B1C">
              <w:rPr>
                <w:sz w:val="18"/>
                <w:szCs w:val="18"/>
              </w:rPr>
              <w:t>Point</w:t>
            </w:r>
          </w:p>
        </w:tc>
        <w:tc>
          <w:tcPr>
            <w:tcW w:w="3260" w:type="dxa"/>
            <w:tcBorders>
              <w:top w:val="nil"/>
            </w:tcBorders>
          </w:tcPr>
          <w:p w14:paraId="4B107A2C" w14:textId="77777777" w:rsidR="00D15566" w:rsidRPr="00092B1C" w:rsidRDefault="00D15566" w:rsidP="00D15566">
            <w:pPr>
              <w:pStyle w:val="p1a"/>
              <w:rPr>
                <w:sz w:val="18"/>
                <w:szCs w:val="18"/>
              </w:rPr>
            </w:pPr>
            <w:r w:rsidRPr="00092B1C">
              <w:rPr>
                <w:sz w:val="18"/>
                <w:szCs w:val="18"/>
              </w:rPr>
              <w:t>Sub-category, name, WGS84 coordinates</w:t>
            </w:r>
          </w:p>
        </w:tc>
      </w:tr>
      <w:tr w:rsidR="00D15566" w:rsidRPr="00092B1C" w14:paraId="2B90470D" w14:textId="77777777" w:rsidTr="00381A03">
        <w:tc>
          <w:tcPr>
            <w:tcW w:w="1843" w:type="dxa"/>
          </w:tcPr>
          <w:p w14:paraId="76D0071E" w14:textId="77777777" w:rsidR="00D15566" w:rsidRPr="00092B1C" w:rsidRDefault="00D15566" w:rsidP="007C5946">
            <w:pPr>
              <w:ind w:firstLine="0"/>
              <w:jc w:val="left"/>
              <w:rPr>
                <w:sz w:val="18"/>
                <w:szCs w:val="18"/>
              </w:rPr>
            </w:pPr>
            <w:r w:rsidRPr="00092B1C">
              <w:rPr>
                <w:sz w:val="18"/>
                <w:szCs w:val="18"/>
              </w:rPr>
              <w:t>Population spatiotemporal distribution</w:t>
            </w:r>
          </w:p>
        </w:tc>
        <w:tc>
          <w:tcPr>
            <w:tcW w:w="1701" w:type="dxa"/>
          </w:tcPr>
          <w:p w14:paraId="25AE1352"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sidRPr="00092B1C">
              <w:rPr>
                <w:sz w:val="18"/>
                <w:szCs w:val="18"/>
              </w:rPr>
              <w:t>100 m grid</w:t>
            </w:r>
          </w:p>
        </w:tc>
        <w:tc>
          <w:tcPr>
            <w:tcW w:w="3260" w:type="dxa"/>
          </w:tcPr>
          <w:p w14:paraId="702A8DD6" w14:textId="77777777" w:rsidR="00D15566" w:rsidRPr="00092B1C" w:rsidRDefault="00D15566" w:rsidP="00D15566">
            <w:pPr>
              <w:pStyle w:val="p1a"/>
              <w:rPr>
                <w:sz w:val="18"/>
                <w:szCs w:val="18"/>
              </w:rPr>
            </w:pPr>
            <w:r w:rsidRPr="00092B1C">
              <w:rPr>
                <w:sz w:val="18"/>
                <w:szCs w:val="18"/>
              </w:rPr>
              <w:t>Hourly OD flows, commuting modes</w:t>
            </w:r>
          </w:p>
        </w:tc>
      </w:tr>
      <w:tr w:rsidR="00D15566" w:rsidRPr="00092B1C" w14:paraId="5D524F47" w14:textId="77777777" w:rsidTr="00381A03">
        <w:tc>
          <w:tcPr>
            <w:tcW w:w="1843" w:type="dxa"/>
          </w:tcPr>
          <w:p w14:paraId="59027E62" w14:textId="77777777" w:rsidR="00D15566" w:rsidRPr="00092B1C" w:rsidRDefault="00D15566" w:rsidP="007C5946">
            <w:pPr>
              <w:ind w:firstLine="0"/>
              <w:jc w:val="left"/>
              <w:rPr>
                <w:sz w:val="18"/>
                <w:szCs w:val="18"/>
              </w:rPr>
            </w:pPr>
            <w:r w:rsidRPr="00092B1C">
              <w:rPr>
                <w:sz w:val="18"/>
                <w:szCs w:val="18"/>
              </w:rPr>
              <w:t>Block-level population</w:t>
            </w:r>
          </w:p>
        </w:tc>
        <w:tc>
          <w:tcPr>
            <w:tcW w:w="1701" w:type="dxa"/>
          </w:tcPr>
          <w:p w14:paraId="4FB76C70" w14:textId="77777777" w:rsidR="00D15566" w:rsidRPr="00092B1C" w:rsidRDefault="00D15566" w:rsidP="007C5946">
            <w:pPr>
              <w:ind w:firstLine="0"/>
              <w:jc w:val="left"/>
              <w:rPr>
                <w:sz w:val="18"/>
                <w:szCs w:val="18"/>
              </w:rPr>
            </w:pPr>
            <w:r w:rsidRPr="00092B1C">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sidRPr="00092B1C">
              <w:rPr>
                <w:sz w:val="18"/>
                <w:szCs w:val="18"/>
              </w:rPr>
              <w:t>Block</w:t>
            </w:r>
          </w:p>
        </w:tc>
        <w:tc>
          <w:tcPr>
            <w:tcW w:w="3260" w:type="dxa"/>
          </w:tcPr>
          <w:p w14:paraId="71296D48" w14:textId="77777777" w:rsidR="00D15566" w:rsidRPr="00092B1C" w:rsidRDefault="00D15566" w:rsidP="007C5946">
            <w:pPr>
              <w:ind w:firstLine="0"/>
              <w:jc w:val="left"/>
              <w:rPr>
                <w:sz w:val="18"/>
                <w:szCs w:val="18"/>
              </w:rPr>
            </w:pPr>
            <w:r w:rsidRPr="00092B1C">
              <w:rPr>
                <w:sz w:val="18"/>
                <w:szCs w:val="18"/>
              </w:rPr>
              <w:t>Resident population count</w:t>
            </w:r>
          </w:p>
        </w:tc>
      </w:tr>
      <w:tr w:rsidR="00D15566" w:rsidRPr="00092B1C" w14:paraId="63B72D7D" w14:textId="77777777" w:rsidTr="00381A03">
        <w:tc>
          <w:tcPr>
            <w:tcW w:w="1843" w:type="dxa"/>
          </w:tcPr>
          <w:p w14:paraId="39B834D4" w14:textId="77777777" w:rsidR="00D15566" w:rsidRPr="00092B1C" w:rsidRDefault="00D15566" w:rsidP="007C5946">
            <w:pPr>
              <w:ind w:firstLine="0"/>
              <w:jc w:val="left"/>
              <w:rPr>
                <w:sz w:val="18"/>
                <w:szCs w:val="18"/>
              </w:rPr>
            </w:pPr>
            <w:r w:rsidRPr="00092B1C">
              <w:rPr>
                <w:sz w:val="18"/>
                <w:szCs w:val="18"/>
              </w:rPr>
              <w:t>Age structure</w:t>
            </w:r>
          </w:p>
        </w:tc>
        <w:tc>
          <w:tcPr>
            <w:tcW w:w="1701" w:type="dxa"/>
          </w:tcPr>
          <w:p w14:paraId="6ACF8147" w14:textId="77777777" w:rsidR="00D15566" w:rsidRPr="00092B1C" w:rsidRDefault="00D15566" w:rsidP="007C5946">
            <w:pPr>
              <w:ind w:firstLine="0"/>
              <w:jc w:val="left"/>
              <w:rPr>
                <w:sz w:val="18"/>
                <w:szCs w:val="18"/>
              </w:rPr>
            </w:pPr>
            <w:r w:rsidRPr="00092B1C">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sidRPr="00092B1C">
              <w:rPr>
                <w:sz w:val="18"/>
                <w:szCs w:val="18"/>
              </w:rPr>
              <w:t>District/county</w:t>
            </w:r>
          </w:p>
        </w:tc>
        <w:tc>
          <w:tcPr>
            <w:tcW w:w="3260" w:type="dxa"/>
          </w:tcPr>
          <w:p w14:paraId="42FC4A32" w14:textId="77777777" w:rsidR="00D15566" w:rsidRPr="00092B1C" w:rsidRDefault="00D15566" w:rsidP="007C5946">
            <w:pPr>
              <w:ind w:firstLine="0"/>
              <w:jc w:val="left"/>
              <w:rPr>
                <w:sz w:val="18"/>
                <w:szCs w:val="18"/>
              </w:rPr>
            </w:pPr>
            <w:r w:rsidRPr="00092B1C">
              <w:rPr>
                <w:sz w:val="18"/>
                <w:szCs w:val="18"/>
              </w:rPr>
              <w:t>Age-sex distribution by 5-year cohort</w:t>
            </w:r>
          </w:p>
        </w:tc>
      </w:tr>
      <w:tr w:rsidR="00D15566" w:rsidRPr="00092B1C" w14:paraId="2F8DBE8E" w14:textId="77777777" w:rsidTr="00381A03">
        <w:tc>
          <w:tcPr>
            <w:tcW w:w="1843" w:type="dxa"/>
            <w:tcBorders>
              <w:bottom w:val="nil"/>
            </w:tcBorders>
          </w:tcPr>
          <w:p w14:paraId="0558FFA3" w14:textId="77777777" w:rsidR="00D15566" w:rsidRPr="00092B1C" w:rsidRDefault="00D15566" w:rsidP="007C5946">
            <w:pPr>
              <w:ind w:firstLine="0"/>
              <w:jc w:val="left"/>
              <w:rPr>
                <w:sz w:val="18"/>
                <w:szCs w:val="18"/>
              </w:rPr>
            </w:pPr>
            <w:r w:rsidRPr="00092B1C">
              <w:rPr>
                <w:sz w:val="18"/>
                <w:szCs w:val="18"/>
              </w:rPr>
              <w:t>Commuting patterns</w:t>
            </w:r>
          </w:p>
        </w:tc>
        <w:tc>
          <w:tcPr>
            <w:tcW w:w="1701" w:type="dxa"/>
            <w:tcBorders>
              <w:bottom w:val="nil"/>
            </w:tcBorders>
          </w:tcPr>
          <w:p w14:paraId="4253C0EB"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sidRPr="00092B1C">
              <w:rPr>
                <w:sz w:val="18"/>
                <w:szCs w:val="18"/>
              </w:rPr>
              <w:t>100 m grid</w:t>
            </w:r>
          </w:p>
        </w:tc>
        <w:tc>
          <w:tcPr>
            <w:tcW w:w="3260" w:type="dxa"/>
            <w:tcBorders>
              <w:bottom w:val="nil"/>
            </w:tcBorders>
          </w:tcPr>
          <w:p w14:paraId="46F491E4" w14:textId="77777777" w:rsidR="00D15566" w:rsidRPr="00092B1C" w:rsidRDefault="00D15566" w:rsidP="007C5946">
            <w:pPr>
              <w:ind w:firstLine="0"/>
              <w:jc w:val="left"/>
              <w:rPr>
                <w:sz w:val="18"/>
                <w:szCs w:val="18"/>
              </w:rPr>
            </w:pPr>
            <w:r w:rsidRPr="00092B1C">
              <w:rPr>
                <w:sz w:val="18"/>
                <w:szCs w:val="18"/>
              </w:rPr>
              <w:t>Modal split (car, metro, bus, etc.)</w:t>
            </w:r>
          </w:p>
        </w:tc>
      </w:tr>
      <w:tr w:rsidR="00D15566" w:rsidRPr="00092B1C" w14:paraId="3238621D" w14:textId="77777777" w:rsidTr="00381A03">
        <w:tc>
          <w:tcPr>
            <w:tcW w:w="1843"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sidRPr="00092B1C">
              <w:rPr>
                <w:sz w:val="18"/>
                <w:szCs w:val="18"/>
              </w:rPr>
              <w:t>Administrative boundaries</w:t>
            </w:r>
          </w:p>
        </w:tc>
        <w:tc>
          <w:tcPr>
            <w:tcW w:w="1701"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sidRPr="00092B1C">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sidRPr="00092B1C">
              <w:rPr>
                <w:sz w:val="18"/>
                <w:szCs w:val="18"/>
              </w:rPr>
              <w:t>Polygon</w:t>
            </w:r>
          </w:p>
        </w:tc>
        <w:tc>
          <w:tcPr>
            <w:tcW w:w="3260" w:type="dxa"/>
            <w:tcBorders>
              <w:top w:val="nil"/>
              <w:bottom w:val="single" w:sz="12" w:space="0" w:color="auto"/>
            </w:tcBorders>
          </w:tcPr>
          <w:p w14:paraId="7C71BBA3" w14:textId="77777777" w:rsidR="00D15566" w:rsidRPr="00092B1C" w:rsidRDefault="00D15566" w:rsidP="007C5946">
            <w:pPr>
              <w:ind w:firstLine="0"/>
              <w:jc w:val="left"/>
              <w:rPr>
                <w:sz w:val="18"/>
                <w:szCs w:val="18"/>
              </w:rPr>
            </w:pPr>
            <w:proofErr w:type="spellStart"/>
            <w:r w:rsidRPr="00092B1C">
              <w:rPr>
                <w:sz w:val="18"/>
                <w:szCs w:val="18"/>
              </w:rPr>
              <w:t>Yizhuang</w:t>
            </w:r>
            <w:proofErr w:type="spellEnd"/>
            <w:r w:rsidRPr="00092B1C">
              <w:rPr>
                <w:sz w:val="18"/>
                <w:szCs w:val="18"/>
              </w:rPr>
              <w:t xml:space="preserve"> Development Area regulatory boundary</w:t>
            </w:r>
          </w:p>
        </w:tc>
      </w:tr>
    </w:tbl>
    <w:bookmarkEnd w:id="12"/>
    <w:bookmarkEnd w:id="13"/>
    <w:p w14:paraId="4DEE3B1E" w14:textId="23F6B728" w:rsidR="00A6230B" w:rsidRPr="00092B1C" w:rsidRDefault="00A6230B" w:rsidP="006C6955">
      <w:pPr>
        <w:pStyle w:val="heading2"/>
        <w:spacing w:before="0"/>
      </w:pPr>
      <w:r w:rsidRPr="00092B1C">
        <w:t>Research framework</w:t>
      </w:r>
    </w:p>
    <w:p w14:paraId="3296CA1D" w14:textId="131455CD" w:rsidR="003F5019" w:rsidRPr="00092B1C" w:rsidRDefault="003F5019" w:rsidP="00E369DF">
      <w:pPr>
        <w:ind w:firstLine="0"/>
        <w:rPr>
          <w:lang w:eastAsia="zh-CN"/>
        </w:rPr>
      </w:pPr>
      <w:bookmarkStart w:id="14" w:name="OLE_LINK144"/>
      <w:bookmarkStart w:id="15" w:name="OLE_LINK145"/>
      <w:r w:rsidRPr="00092B1C">
        <w:rPr>
          <w:lang w:eastAsia="zh-CN"/>
        </w:rPr>
        <w:t>We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Pr="00092B1C" w:rsidRDefault="00C56E6A" w:rsidP="00A6230B">
      <w:pPr>
        <w:pStyle w:val="p1a"/>
        <w:rPr>
          <w:i/>
          <w:iCs/>
          <w:lang w:eastAsia="zh-CN"/>
        </w:rPr>
      </w:pPr>
      <w:bookmarkStart w:id="16" w:name="OLE_LINK77"/>
      <w:bookmarkStart w:id="17" w:name="OLE_LINK78"/>
      <w:bookmarkEnd w:id="14"/>
      <w:bookmarkEnd w:id="15"/>
      <w:r w:rsidRPr="00092B1C">
        <w:rPr>
          <w:rFonts w:eastAsia="仿宋"/>
          <w:noProof/>
          <w:sz w:val="24"/>
          <w:szCs w:val="24"/>
        </w:rPr>
        <w:lastRenderedPageBreak/>
        <w:drawing>
          <wp:inline distT="0" distB="0" distL="0" distR="0" wp14:anchorId="698165E5" wp14:editId="176020DE">
            <wp:extent cx="4460166" cy="1569903"/>
            <wp:effectExtent l="0" t="0" r="0" b="508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492368" cy="1581238"/>
                    </a:xfrm>
                    <a:prstGeom prst="rect">
                      <a:avLst/>
                    </a:prstGeom>
                  </pic:spPr>
                </pic:pic>
              </a:graphicData>
            </a:graphic>
          </wp:inline>
        </w:drawing>
      </w:r>
    </w:p>
    <w:p w14:paraId="1F5B9230" w14:textId="6DD2B3A3" w:rsidR="007808C2" w:rsidRPr="00092B1C" w:rsidRDefault="007808C2" w:rsidP="007808C2">
      <w:pPr>
        <w:pStyle w:val="figurecaption"/>
        <w:jc w:val="both"/>
        <w:rPr>
          <w:lang w:eastAsia="zh-CN"/>
        </w:rPr>
      </w:pPr>
      <w:r w:rsidRPr="00092B1C">
        <w:rPr>
          <w:b/>
        </w:rPr>
        <w:t xml:space="preserve">Fig. </w:t>
      </w:r>
      <w:r w:rsidRPr="00092B1C">
        <w:rPr>
          <w:b/>
        </w:rPr>
        <w:fldChar w:fldCharType="begin"/>
      </w:r>
      <w:r w:rsidRPr="00092B1C">
        <w:rPr>
          <w:b/>
        </w:rPr>
        <w:instrText xml:space="preserve"> SEQ "Figure"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550549" w:rsidRPr="00092B1C">
        <w:t>Technical roadmap of the coordinated emergency response framework: scenario-driven, dual-chain coordination, and resilience assessment.</w:t>
      </w:r>
    </w:p>
    <w:bookmarkEnd w:id="16"/>
    <w:bookmarkEnd w:id="17"/>
    <w:p w14:paraId="50A3D98E" w14:textId="602BDDFF" w:rsidR="00A6230B" w:rsidRPr="00092B1C" w:rsidRDefault="00A6230B" w:rsidP="00BD6E7B">
      <w:pPr>
        <w:pStyle w:val="heading1"/>
      </w:pPr>
      <w:r w:rsidRPr="00092B1C">
        <w:t>Methodology</w:t>
      </w:r>
    </w:p>
    <w:p w14:paraId="38DDFC1F" w14:textId="04A18C87" w:rsidR="00A6230B" w:rsidRPr="00092B1C" w:rsidRDefault="009E3732" w:rsidP="00BD6E7B">
      <w:pPr>
        <w:pStyle w:val="heading2"/>
        <w:spacing w:before="0"/>
      </w:pPr>
      <w:r w:rsidRPr="00092B1C">
        <w:rPr>
          <w:rFonts w:hint="eastAsia"/>
          <w:lang w:eastAsia="zh-CN"/>
        </w:rPr>
        <w:t>S</w:t>
      </w:r>
      <w:r w:rsidR="00A6230B" w:rsidRPr="00092B1C">
        <w:t>cenario modelling</w:t>
      </w:r>
    </w:p>
    <w:p w14:paraId="3A8CA17B" w14:textId="44DF4E3A" w:rsidR="00FC50B9" w:rsidRPr="00092B1C" w:rsidRDefault="00FC50B9" w:rsidP="001066BD">
      <w:pPr>
        <w:ind w:firstLine="0"/>
        <w:rPr>
          <w:lang w:eastAsia="zh-CN"/>
        </w:rPr>
      </w:pPr>
      <w:r w:rsidRPr="00092B1C">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272280C1" w:rsidR="00A6230B" w:rsidRPr="00092B1C" w:rsidRDefault="00A6230B" w:rsidP="00BD6E7B">
      <w:pPr>
        <w:pStyle w:val="heading2"/>
        <w:spacing w:before="0"/>
      </w:pPr>
      <w:r w:rsidRPr="00092B1C">
        <w:t>Emergency supply distribution model</w:t>
      </w:r>
    </w:p>
    <w:p w14:paraId="661F7933" w14:textId="32546004" w:rsidR="008C60DC" w:rsidRPr="00092B1C" w:rsidRDefault="008C60DC" w:rsidP="008C60DC">
      <w:pPr>
        <w:ind w:firstLine="0"/>
        <w:rPr>
          <w:lang w:eastAsia="zh-CN"/>
        </w:rPr>
      </w:pPr>
      <w:r w:rsidRPr="00092B1C">
        <w:rPr>
          <w:rStyle w:val="citation-224"/>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03C0E52C" w:rsidR="00A6230B" w:rsidRPr="00092B1C" w:rsidRDefault="00A6230B" w:rsidP="00BD6E7B">
      <w:pPr>
        <w:pStyle w:val="heading2"/>
        <w:spacing w:before="0"/>
      </w:pPr>
      <w:r w:rsidRPr="00092B1C">
        <w:t>Multi-type evacuation model</w:t>
      </w:r>
    </w:p>
    <w:p w14:paraId="308B262C" w14:textId="37B200AC" w:rsidR="00F307E5" w:rsidRPr="00092B1C" w:rsidRDefault="00F307E5" w:rsidP="00F307E5">
      <w:pPr>
        <w:ind w:firstLine="0"/>
        <w:rPr>
          <w:lang w:eastAsia="zh-CN"/>
        </w:rPr>
      </w:pPr>
      <w:r w:rsidRPr="00092B1C">
        <w:rPr>
          <w:rStyle w:val="citation-220"/>
        </w:rPr>
        <w:t>A risk-aware time-stepping dispatch model coordinates five transport modes: ambulances, helicopters, buses, private cars, and metros</w:t>
      </w:r>
      <w:r w:rsidRPr="00092B1C">
        <w:t xml:space="preserve">. </w:t>
      </w:r>
      <w:r w:rsidRPr="00092B1C">
        <w:rPr>
          <w:rStyle w:val="citation-219"/>
        </w:rPr>
        <w:t>Dispatch occurs in 5-min steps over a 180-min horizon</w:t>
      </w:r>
      <w:r w:rsidRPr="00092B1C">
        <w:t xml:space="preserve">. </w:t>
      </w:r>
      <w:r w:rsidRPr="00092B1C">
        <w:rPr>
          <w:rStyle w:val="citation-218"/>
        </w:rPr>
        <w:t>The algorithm prioritizes evacuees dynamically based on vulnerability class (k=1 first) and real-time risk exposure</w:t>
      </w:r>
      <w:r w:rsidRPr="00092B1C">
        <w:t xml:space="preserve">. </w:t>
      </w:r>
      <w:r w:rsidRPr="00092B1C">
        <w:rPr>
          <w:rStyle w:val="citation-217"/>
        </w:rPr>
        <w:t>It minimizes weighted evacuation time, dynamic risk exposure, and unmet-demand penalties</w:t>
      </w:r>
      <w:r w:rsidRPr="00092B1C">
        <w:t>.</w:t>
      </w:r>
    </w:p>
    <w:p w14:paraId="7322F438" w14:textId="21455E3F" w:rsidR="00A6230B" w:rsidRPr="00092B1C" w:rsidRDefault="00A6230B" w:rsidP="00BD6E7B">
      <w:pPr>
        <w:pStyle w:val="heading1"/>
      </w:pPr>
      <w:r w:rsidRPr="00092B1C">
        <w:lastRenderedPageBreak/>
        <w:t>Case Study and Numerical Results</w:t>
      </w:r>
    </w:p>
    <w:p w14:paraId="1EFFFB70" w14:textId="0575F04B" w:rsidR="00A6230B" w:rsidRPr="00092B1C" w:rsidRDefault="00A6230B" w:rsidP="00BD6E7B">
      <w:pPr>
        <w:pStyle w:val="heading2"/>
        <w:spacing w:before="0"/>
      </w:pPr>
      <w:r w:rsidRPr="00092B1C">
        <w:t>Incident scenario configuration</w:t>
      </w:r>
    </w:p>
    <w:p w14:paraId="5D5DAB29" w14:textId="77777777" w:rsidR="00A6230B" w:rsidRPr="00092B1C" w:rsidRDefault="00A6230B" w:rsidP="00A6230B">
      <w:pPr>
        <w:pStyle w:val="p1a"/>
        <w:rPr>
          <w:lang w:eastAsia="zh-CN"/>
        </w:rPr>
      </w:pPr>
      <w:r w:rsidRPr="00092B1C">
        <w:rPr>
          <w:lang w:eastAsia="zh-CN"/>
        </w:rPr>
        <w:t>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2FFF37B" w:rsidR="00CC6E81" w:rsidRPr="00092B1C" w:rsidRDefault="00A6230B" w:rsidP="00CC6E81">
      <w:pPr>
        <w:pStyle w:val="heading2"/>
        <w:spacing w:before="0"/>
      </w:pPr>
      <w:r w:rsidRPr="00092B1C">
        <w:t>Wind-direction sensitivity analysis</w:t>
      </w:r>
    </w:p>
    <w:p w14:paraId="5213F2DA" w14:textId="56F56E13" w:rsidR="00A6230B" w:rsidRPr="00092B1C" w:rsidRDefault="00CC6E81" w:rsidP="00CC6E81">
      <w:pPr>
        <w:pStyle w:val="p1a"/>
        <w:rPr>
          <w:lang w:eastAsia="zh-CN"/>
        </w:rPr>
      </w:pPr>
      <w:r w:rsidRPr="00092B1C">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49BEDD8" w:rsidR="00A6230B" w:rsidRPr="00092B1C" w:rsidRDefault="00A6230B" w:rsidP="00BD6E7B">
      <w:pPr>
        <w:pStyle w:val="heading2"/>
        <w:spacing w:before="0"/>
      </w:pPr>
      <w:r w:rsidRPr="00092B1C">
        <w:t>Supply distribution results</w:t>
      </w:r>
    </w:p>
    <w:p w14:paraId="73EDD1DB" w14:textId="788861D4" w:rsidR="00A6230B" w:rsidRPr="00092B1C" w:rsidRDefault="000858D4" w:rsidP="00A6230B">
      <w:pPr>
        <w:pStyle w:val="p1a"/>
        <w:rPr>
          <w:lang w:eastAsia="zh-CN"/>
        </w:rPr>
      </w:pPr>
      <w:r w:rsidRPr="00092B1C">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04EE96EE" w:rsidR="00921ED8" w:rsidRPr="00092B1C" w:rsidRDefault="00763703" w:rsidP="002E090D">
      <w:pPr>
        <w:pStyle w:val="tablecaption"/>
        <w:rPr>
          <w:lang w:eastAsia="zh-CN"/>
        </w:rPr>
      </w:pPr>
      <w:r w:rsidRPr="00092B1C">
        <w:rPr>
          <w:b/>
        </w:rPr>
        <w:t xml:space="preserve">Table </w:t>
      </w:r>
      <w:r w:rsidRPr="00092B1C">
        <w:rPr>
          <w:b/>
        </w:rPr>
        <w:fldChar w:fldCharType="begin"/>
      </w:r>
      <w:r w:rsidRPr="00092B1C">
        <w:rPr>
          <w:b/>
        </w:rPr>
        <w:instrText xml:space="preserve"> SEQ "Table"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921ED8" w:rsidRPr="00092B1C">
        <w:t>Supply delivery scheme comparison</w:t>
      </w:r>
      <w:r w:rsidRPr="00092B1C">
        <w:rPr>
          <w:rFonts w:hint="eastAsia"/>
          <w:lang w:eastAsia="zh-CN"/>
        </w:rPr>
        <w:t>.</w:t>
      </w:r>
      <w:bookmarkStart w:id="18" w:name="OLE_LINK150"/>
      <w:bookmarkStart w:id="19" w:name="OLE_LINK151"/>
    </w:p>
    <w:tbl>
      <w:tblPr>
        <w:tblStyle w:val="a9"/>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08"/>
        <w:gridCol w:w="1040"/>
        <w:gridCol w:w="1087"/>
        <w:gridCol w:w="850"/>
        <w:gridCol w:w="851"/>
        <w:gridCol w:w="708"/>
        <w:gridCol w:w="993"/>
      </w:tblGrid>
      <w:tr w:rsidR="002E090D" w:rsidRPr="00092B1C" w14:paraId="759997ED" w14:textId="77777777" w:rsidTr="00303E9D">
        <w:tc>
          <w:tcPr>
            <w:tcW w:w="1560" w:type="dxa"/>
            <w:tcBorders>
              <w:top w:val="single" w:sz="12" w:space="0" w:color="auto"/>
              <w:bottom w:val="single" w:sz="4" w:space="0" w:color="auto"/>
            </w:tcBorders>
            <w:hideMark/>
          </w:tcPr>
          <w:p w14:paraId="5C50BEBE" w14:textId="4B376937" w:rsidR="00921ED8" w:rsidRPr="00092B1C" w:rsidRDefault="00232758" w:rsidP="00232758">
            <w:pPr>
              <w:spacing w:line="240" w:lineRule="atLeast"/>
              <w:ind w:firstLine="0"/>
              <w:rPr>
                <w:sz w:val="18"/>
                <w:szCs w:val="18"/>
                <w:lang w:eastAsia="zh-CN"/>
              </w:rPr>
            </w:pPr>
            <w:r w:rsidRPr="00092B1C">
              <w:rPr>
                <w:sz w:val="18"/>
                <w:szCs w:val="18"/>
                <w:lang w:eastAsia="zh-CN"/>
              </w:rPr>
              <w:t>Scheme</w:t>
            </w:r>
          </w:p>
        </w:tc>
        <w:tc>
          <w:tcPr>
            <w:tcW w:w="708" w:type="dxa"/>
            <w:tcBorders>
              <w:top w:val="single" w:sz="12" w:space="0" w:color="auto"/>
              <w:bottom w:val="single" w:sz="4" w:space="0" w:color="auto"/>
            </w:tcBorders>
            <w:hideMark/>
          </w:tcPr>
          <w:p w14:paraId="20B25AAA" w14:textId="4C766325" w:rsidR="00921ED8" w:rsidRPr="00092B1C" w:rsidRDefault="00232758" w:rsidP="00232758">
            <w:pPr>
              <w:spacing w:line="240" w:lineRule="atLeast"/>
              <w:ind w:firstLine="0"/>
              <w:rPr>
                <w:sz w:val="18"/>
                <w:szCs w:val="18"/>
                <w:lang w:eastAsia="zh-CN"/>
              </w:rPr>
            </w:pPr>
            <w:r w:rsidRPr="00092B1C">
              <w:rPr>
                <w:sz w:val="18"/>
                <w:szCs w:val="18"/>
                <w:lang w:eastAsia="zh-CN"/>
              </w:rPr>
              <w:t>Completed</w:t>
            </w:r>
          </w:p>
        </w:tc>
        <w:tc>
          <w:tcPr>
            <w:tcW w:w="1040" w:type="dxa"/>
            <w:tcBorders>
              <w:top w:val="single" w:sz="12" w:space="0" w:color="auto"/>
              <w:bottom w:val="single" w:sz="4" w:space="0" w:color="auto"/>
            </w:tcBorders>
            <w:hideMark/>
          </w:tcPr>
          <w:p w14:paraId="754CE4DA" w14:textId="5F63E80E" w:rsidR="00921ED8" w:rsidRPr="00092B1C" w:rsidRDefault="00232758" w:rsidP="00232758">
            <w:pPr>
              <w:spacing w:line="240" w:lineRule="atLeast"/>
              <w:ind w:firstLine="0"/>
              <w:rPr>
                <w:sz w:val="18"/>
                <w:szCs w:val="18"/>
                <w:lang w:eastAsia="zh-CN"/>
              </w:rPr>
            </w:pPr>
            <w:proofErr w:type="spellStart"/>
            <w:r w:rsidRPr="00092B1C">
              <w:rPr>
                <w:sz w:val="18"/>
                <w:szCs w:val="18"/>
                <w:lang w:eastAsia="zh-CN"/>
              </w:rPr>
              <w:t>Makespan</w:t>
            </w:r>
            <w:proofErr w:type="spellEnd"/>
          </w:p>
        </w:tc>
        <w:tc>
          <w:tcPr>
            <w:tcW w:w="1087" w:type="dxa"/>
            <w:tcBorders>
              <w:top w:val="single" w:sz="12" w:space="0" w:color="auto"/>
              <w:bottom w:val="single" w:sz="4" w:space="0" w:color="auto"/>
            </w:tcBorders>
            <w:hideMark/>
          </w:tcPr>
          <w:p w14:paraId="21F468C5" w14:textId="085F5CC3" w:rsidR="00921ED8" w:rsidRPr="00092B1C" w:rsidRDefault="00232758" w:rsidP="00232758">
            <w:pPr>
              <w:spacing w:line="240" w:lineRule="atLeast"/>
              <w:ind w:firstLine="0"/>
              <w:rPr>
                <w:sz w:val="18"/>
                <w:szCs w:val="18"/>
                <w:lang w:eastAsia="zh-CN"/>
              </w:rPr>
            </w:pPr>
            <w:r w:rsidRPr="00092B1C">
              <w:rPr>
                <w:sz w:val="18"/>
                <w:szCs w:val="18"/>
                <w:lang w:eastAsia="zh-CN"/>
              </w:rPr>
              <w:t>Mean time (min)</w:t>
            </w:r>
          </w:p>
        </w:tc>
        <w:tc>
          <w:tcPr>
            <w:tcW w:w="850" w:type="dxa"/>
            <w:tcBorders>
              <w:top w:val="single" w:sz="12" w:space="0" w:color="auto"/>
              <w:bottom w:val="single" w:sz="4" w:space="0" w:color="auto"/>
            </w:tcBorders>
            <w:hideMark/>
          </w:tcPr>
          <w:p w14:paraId="386424DC" w14:textId="2701EED2" w:rsidR="00921ED8" w:rsidRPr="00092B1C" w:rsidRDefault="00232758" w:rsidP="00232758">
            <w:pPr>
              <w:spacing w:line="240" w:lineRule="atLeast"/>
              <w:ind w:firstLine="0"/>
              <w:rPr>
                <w:sz w:val="18"/>
                <w:szCs w:val="18"/>
                <w:lang w:eastAsia="zh-CN"/>
              </w:rPr>
            </w:pPr>
            <w:r w:rsidRPr="00092B1C">
              <w:rPr>
                <w:sz w:val="18"/>
                <w:szCs w:val="18"/>
                <w:lang w:eastAsia="zh-CN"/>
              </w:rPr>
              <w:t>Penalty</w:t>
            </w:r>
          </w:p>
        </w:tc>
        <w:tc>
          <w:tcPr>
            <w:tcW w:w="851" w:type="dxa"/>
            <w:tcBorders>
              <w:top w:val="single" w:sz="12" w:space="0" w:color="auto"/>
              <w:bottom w:val="single" w:sz="4" w:space="0" w:color="auto"/>
            </w:tcBorders>
            <w:hideMark/>
          </w:tcPr>
          <w:p w14:paraId="74E6D6D9" w14:textId="08CCC537" w:rsidR="00921ED8" w:rsidRPr="00092B1C" w:rsidRDefault="00232758" w:rsidP="00232758">
            <w:pPr>
              <w:spacing w:line="240" w:lineRule="atLeast"/>
              <w:ind w:firstLine="0"/>
              <w:rPr>
                <w:sz w:val="18"/>
                <w:szCs w:val="18"/>
                <w:lang w:eastAsia="zh-CN"/>
              </w:rPr>
            </w:pPr>
            <w:r w:rsidRPr="00092B1C">
              <w:rPr>
                <w:sz w:val="18"/>
                <w:szCs w:val="18"/>
                <w:lang w:eastAsia="zh-CN"/>
              </w:rPr>
              <w:t>Direct</w:t>
            </w:r>
          </w:p>
        </w:tc>
        <w:tc>
          <w:tcPr>
            <w:tcW w:w="708" w:type="dxa"/>
            <w:tcBorders>
              <w:top w:val="single" w:sz="12" w:space="0" w:color="auto"/>
              <w:bottom w:val="single" w:sz="4" w:space="0" w:color="auto"/>
            </w:tcBorders>
            <w:hideMark/>
          </w:tcPr>
          <w:p w14:paraId="56CD353F" w14:textId="2703F0ED" w:rsidR="00921ED8" w:rsidRPr="00092B1C" w:rsidRDefault="00232758" w:rsidP="00232758">
            <w:pPr>
              <w:spacing w:line="240" w:lineRule="atLeast"/>
              <w:ind w:firstLine="0"/>
              <w:rPr>
                <w:sz w:val="18"/>
                <w:szCs w:val="18"/>
                <w:lang w:eastAsia="zh-CN"/>
              </w:rPr>
            </w:pPr>
            <w:r w:rsidRPr="00092B1C">
              <w:rPr>
                <w:sz w:val="18"/>
                <w:szCs w:val="18"/>
                <w:lang w:eastAsia="zh-CN"/>
              </w:rPr>
              <w:t>Relay</w:t>
            </w:r>
          </w:p>
        </w:tc>
        <w:tc>
          <w:tcPr>
            <w:tcW w:w="993" w:type="dxa"/>
            <w:tcBorders>
              <w:top w:val="single" w:sz="12" w:space="0" w:color="auto"/>
              <w:bottom w:val="single" w:sz="4" w:space="0" w:color="auto"/>
            </w:tcBorders>
            <w:hideMark/>
          </w:tcPr>
          <w:p w14:paraId="198099D1" w14:textId="1FE097CC" w:rsidR="00921ED8" w:rsidRPr="00092B1C" w:rsidRDefault="00232758" w:rsidP="00232758">
            <w:pPr>
              <w:spacing w:line="240" w:lineRule="atLeast"/>
              <w:ind w:firstLine="0"/>
              <w:rPr>
                <w:sz w:val="18"/>
                <w:szCs w:val="18"/>
                <w:lang w:eastAsia="zh-CN"/>
              </w:rPr>
            </w:pPr>
            <w:r w:rsidRPr="00092B1C">
              <w:rPr>
                <w:sz w:val="18"/>
                <w:szCs w:val="18"/>
                <w:lang w:eastAsia="zh-CN"/>
              </w:rPr>
              <w:t>Improvement</w:t>
            </w:r>
          </w:p>
        </w:tc>
      </w:tr>
      <w:tr w:rsidR="002E090D" w:rsidRPr="00092B1C" w14:paraId="58333234" w14:textId="77777777" w:rsidTr="00303E9D">
        <w:tc>
          <w:tcPr>
            <w:tcW w:w="1560" w:type="dxa"/>
            <w:tcBorders>
              <w:top w:val="single" w:sz="4" w:space="0" w:color="auto"/>
            </w:tcBorders>
            <w:hideMark/>
          </w:tcPr>
          <w:p w14:paraId="2066575C" w14:textId="72C4CA29" w:rsidR="00921ED8" w:rsidRPr="00092B1C" w:rsidRDefault="00232758" w:rsidP="00232758">
            <w:pPr>
              <w:spacing w:line="240" w:lineRule="atLeast"/>
              <w:ind w:firstLine="0"/>
              <w:rPr>
                <w:sz w:val="18"/>
                <w:szCs w:val="18"/>
                <w:lang w:eastAsia="zh-CN"/>
              </w:rPr>
            </w:pPr>
            <w:r w:rsidRPr="00092B1C">
              <w:rPr>
                <w:sz w:val="18"/>
                <w:szCs w:val="18"/>
                <w:lang w:eastAsia="zh-CN"/>
              </w:rPr>
              <w:t>Truck-only</w:t>
            </w:r>
          </w:p>
        </w:tc>
        <w:tc>
          <w:tcPr>
            <w:tcW w:w="708" w:type="dxa"/>
            <w:tcBorders>
              <w:top w:val="single" w:sz="4" w:space="0" w:color="auto"/>
            </w:tcBorders>
            <w:hideMark/>
          </w:tcPr>
          <w:p w14:paraId="11322C6E"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61</w:t>
            </w:r>
          </w:p>
        </w:tc>
        <w:tc>
          <w:tcPr>
            <w:tcW w:w="1040" w:type="dxa"/>
            <w:tcBorders>
              <w:top w:val="single" w:sz="4" w:space="0" w:color="auto"/>
            </w:tcBorders>
            <w:hideMark/>
          </w:tcPr>
          <w:p w14:paraId="4CDF40CA"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47.3</w:t>
            </w:r>
          </w:p>
        </w:tc>
        <w:tc>
          <w:tcPr>
            <w:tcW w:w="1087" w:type="dxa"/>
            <w:tcBorders>
              <w:top w:val="single" w:sz="4" w:space="0" w:color="auto"/>
            </w:tcBorders>
            <w:hideMark/>
          </w:tcPr>
          <w:p w14:paraId="2BC57481"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24.2</w:t>
            </w:r>
          </w:p>
        </w:tc>
        <w:tc>
          <w:tcPr>
            <w:tcW w:w="850" w:type="dxa"/>
            <w:tcBorders>
              <w:top w:val="single" w:sz="4" w:space="0" w:color="auto"/>
            </w:tcBorders>
            <w:hideMark/>
          </w:tcPr>
          <w:p w14:paraId="51133AA6"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851" w:type="dxa"/>
            <w:tcBorders>
              <w:top w:val="single" w:sz="4" w:space="0" w:color="auto"/>
            </w:tcBorders>
            <w:hideMark/>
          </w:tcPr>
          <w:p w14:paraId="69BDDE93"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61</w:t>
            </w:r>
          </w:p>
        </w:tc>
        <w:tc>
          <w:tcPr>
            <w:tcW w:w="708" w:type="dxa"/>
            <w:tcBorders>
              <w:top w:val="single" w:sz="4" w:space="0" w:color="auto"/>
            </w:tcBorders>
            <w:hideMark/>
          </w:tcPr>
          <w:p w14:paraId="3410994D"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993" w:type="dxa"/>
            <w:tcBorders>
              <w:top w:val="single" w:sz="4" w:space="0" w:color="auto"/>
            </w:tcBorders>
            <w:hideMark/>
          </w:tcPr>
          <w:p w14:paraId="7BD5E806"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w:t>
            </w:r>
          </w:p>
        </w:tc>
      </w:tr>
      <w:tr w:rsidR="002E090D" w:rsidRPr="00092B1C" w14:paraId="6125E6C6" w14:textId="77777777" w:rsidTr="00303E9D">
        <w:tc>
          <w:tcPr>
            <w:tcW w:w="1560" w:type="dxa"/>
            <w:hideMark/>
          </w:tcPr>
          <w:p w14:paraId="3F19D0AE" w14:textId="5925AA83" w:rsidR="00921ED8" w:rsidRPr="00092B1C" w:rsidRDefault="00232758" w:rsidP="00232758">
            <w:pPr>
              <w:spacing w:line="240" w:lineRule="atLeast"/>
              <w:ind w:firstLine="0"/>
              <w:rPr>
                <w:sz w:val="18"/>
                <w:szCs w:val="18"/>
                <w:lang w:eastAsia="zh-CN"/>
              </w:rPr>
            </w:pPr>
            <w:r w:rsidRPr="00092B1C">
              <w:rPr>
                <w:sz w:val="18"/>
                <w:szCs w:val="18"/>
                <w:lang w:eastAsia="zh-CN"/>
              </w:rPr>
              <w:t>Truck–UAV</w:t>
            </w:r>
          </w:p>
        </w:tc>
        <w:tc>
          <w:tcPr>
            <w:tcW w:w="708" w:type="dxa"/>
            <w:hideMark/>
          </w:tcPr>
          <w:p w14:paraId="5C676A3E"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60</w:t>
            </w:r>
          </w:p>
        </w:tc>
        <w:tc>
          <w:tcPr>
            <w:tcW w:w="1040" w:type="dxa"/>
            <w:hideMark/>
          </w:tcPr>
          <w:p w14:paraId="0663ADDC"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47.3</w:t>
            </w:r>
          </w:p>
        </w:tc>
        <w:tc>
          <w:tcPr>
            <w:tcW w:w="1087" w:type="dxa"/>
            <w:hideMark/>
          </w:tcPr>
          <w:p w14:paraId="39118286"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25.6</w:t>
            </w:r>
          </w:p>
        </w:tc>
        <w:tc>
          <w:tcPr>
            <w:tcW w:w="850" w:type="dxa"/>
            <w:hideMark/>
          </w:tcPr>
          <w:p w14:paraId="6FC931F5"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851" w:type="dxa"/>
            <w:hideMark/>
          </w:tcPr>
          <w:p w14:paraId="148E77B2"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56</w:t>
            </w:r>
          </w:p>
        </w:tc>
        <w:tc>
          <w:tcPr>
            <w:tcW w:w="708" w:type="dxa"/>
            <w:hideMark/>
          </w:tcPr>
          <w:p w14:paraId="3892AC86"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4</w:t>
            </w:r>
          </w:p>
        </w:tc>
        <w:tc>
          <w:tcPr>
            <w:tcW w:w="993" w:type="dxa"/>
            <w:hideMark/>
          </w:tcPr>
          <w:p w14:paraId="6DF167BE"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r>
      <w:tr w:rsidR="002E090D" w:rsidRPr="00092B1C" w14:paraId="5CAD42F5" w14:textId="77777777" w:rsidTr="00303E9D">
        <w:tc>
          <w:tcPr>
            <w:tcW w:w="1560" w:type="dxa"/>
            <w:hideMark/>
          </w:tcPr>
          <w:p w14:paraId="0613126D" w14:textId="4995E76A" w:rsidR="00921ED8" w:rsidRPr="00092B1C" w:rsidRDefault="00232758" w:rsidP="00232758">
            <w:pPr>
              <w:spacing w:line="240" w:lineRule="atLeast"/>
              <w:ind w:firstLine="0"/>
              <w:rPr>
                <w:sz w:val="18"/>
                <w:szCs w:val="18"/>
                <w:lang w:eastAsia="zh-CN"/>
              </w:rPr>
            </w:pPr>
            <w:r w:rsidRPr="00092B1C">
              <w:rPr>
                <w:sz w:val="18"/>
                <w:szCs w:val="18"/>
                <w:lang w:eastAsia="zh-CN"/>
              </w:rPr>
              <w:t>UAV-only</w:t>
            </w:r>
          </w:p>
        </w:tc>
        <w:tc>
          <w:tcPr>
            <w:tcW w:w="708" w:type="dxa"/>
            <w:hideMark/>
          </w:tcPr>
          <w:p w14:paraId="24B68091"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1040" w:type="dxa"/>
            <w:hideMark/>
          </w:tcPr>
          <w:p w14:paraId="086F1185"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w:t>
            </w:r>
          </w:p>
        </w:tc>
        <w:tc>
          <w:tcPr>
            <w:tcW w:w="1087" w:type="dxa"/>
            <w:hideMark/>
          </w:tcPr>
          <w:p w14:paraId="27FFE2CD"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w:t>
            </w:r>
          </w:p>
        </w:tc>
        <w:tc>
          <w:tcPr>
            <w:tcW w:w="850" w:type="dxa"/>
            <w:hideMark/>
          </w:tcPr>
          <w:p w14:paraId="1EAC90E4"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w:t>
            </w:r>
          </w:p>
        </w:tc>
        <w:tc>
          <w:tcPr>
            <w:tcW w:w="851" w:type="dxa"/>
            <w:hideMark/>
          </w:tcPr>
          <w:p w14:paraId="5D3F3A11"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708" w:type="dxa"/>
            <w:hideMark/>
          </w:tcPr>
          <w:p w14:paraId="5DA383B4"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993" w:type="dxa"/>
            <w:hideMark/>
          </w:tcPr>
          <w:p w14:paraId="65006EF3"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w:t>
            </w:r>
          </w:p>
        </w:tc>
      </w:tr>
      <w:tr w:rsidR="002E090D" w:rsidRPr="00092B1C" w14:paraId="0F648595" w14:textId="77777777" w:rsidTr="00303E9D">
        <w:trPr>
          <w:trHeight w:val="61"/>
        </w:trPr>
        <w:tc>
          <w:tcPr>
            <w:tcW w:w="1560" w:type="dxa"/>
            <w:tcBorders>
              <w:bottom w:val="single" w:sz="12" w:space="0" w:color="auto"/>
            </w:tcBorders>
            <w:hideMark/>
          </w:tcPr>
          <w:p w14:paraId="7DEE934E" w14:textId="2B6EF6E7" w:rsidR="00921ED8" w:rsidRPr="00092B1C" w:rsidRDefault="00232758" w:rsidP="00232758">
            <w:pPr>
              <w:spacing w:line="240" w:lineRule="atLeast"/>
              <w:ind w:firstLine="0"/>
              <w:rPr>
                <w:sz w:val="18"/>
                <w:szCs w:val="18"/>
                <w:lang w:eastAsia="zh-CN"/>
              </w:rPr>
            </w:pPr>
            <w:r w:rsidRPr="00092B1C">
              <w:rPr>
                <w:sz w:val="18"/>
                <w:szCs w:val="18"/>
                <w:lang w:eastAsia="zh-CN"/>
              </w:rPr>
              <w:t>Cooperative (doubled UAVs)</w:t>
            </w:r>
          </w:p>
        </w:tc>
        <w:tc>
          <w:tcPr>
            <w:tcW w:w="708" w:type="dxa"/>
            <w:tcBorders>
              <w:bottom w:val="single" w:sz="12" w:space="0" w:color="auto"/>
            </w:tcBorders>
            <w:hideMark/>
          </w:tcPr>
          <w:p w14:paraId="44962387"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60</w:t>
            </w:r>
          </w:p>
        </w:tc>
        <w:tc>
          <w:tcPr>
            <w:tcW w:w="1040" w:type="dxa"/>
            <w:tcBorders>
              <w:bottom w:val="single" w:sz="12" w:space="0" w:color="auto"/>
            </w:tcBorders>
            <w:hideMark/>
          </w:tcPr>
          <w:p w14:paraId="4EDDC630"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47.3</w:t>
            </w:r>
          </w:p>
        </w:tc>
        <w:tc>
          <w:tcPr>
            <w:tcW w:w="1087" w:type="dxa"/>
            <w:tcBorders>
              <w:bottom w:val="single" w:sz="12" w:space="0" w:color="auto"/>
            </w:tcBorders>
            <w:hideMark/>
          </w:tcPr>
          <w:p w14:paraId="2D08F89B"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25.6</w:t>
            </w:r>
          </w:p>
        </w:tc>
        <w:tc>
          <w:tcPr>
            <w:tcW w:w="850" w:type="dxa"/>
            <w:tcBorders>
              <w:bottom w:val="single" w:sz="12" w:space="0" w:color="auto"/>
            </w:tcBorders>
            <w:hideMark/>
          </w:tcPr>
          <w:p w14:paraId="4C360BA1"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c>
          <w:tcPr>
            <w:tcW w:w="851" w:type="dxa"/>
            <w:tcBorders>
              <w:bottom w:val="single" w:sz="12" w:space="0" w:color="auto"/>
            </w:tcBorders>
            <w:hideMark/>
          </w:tcPr>
          <w:p w14:paraId="5068F79A"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56</w:t>
            </w:r>
          </w:p>
        </w:tc>
        <w:tc>
          <w:tcPr>
            <w:tcW w:w="708" w:type="dxa"/>
            <w:tcBorders>
              <w:bottom w:val="single" w:sz="12" w:space="0" w:color="auto"/>
            </w:tcBorders>
            <w:hideMark/>
          </w:tcPr>
          <w:p w14:paraId="65EFC029"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4</w:t>
            </w:r>
          </w:p>
        </w:tc>
        <w:tc>
          <w:tcPr>
            <w:tcW w:w="993" w:type="dxa"/>
            <w:tcBorders>
              <w:bottom w:val="single" w:sz="12" w:space="0" w:color="auto"/>
            </w:tcBorders>
            <w:hideMark/>
          </w:tcPr>
          <w:p w14:paraId="39ABD058" w14:textId="77777777" w:rsidR="00921ED8" w:rsidRPr="00092B1C" w:rsidRDefault="00921ED8" w:rsidP="00232758">
            <w:pPr>
              <w:spacing w:line="240" w:lineRule="atLeast"/>
              <w:ind w:firstLine="0"/>
              <w:rPr>
                <w:sz w:val="18"/>
                <w:szCs w:val="18"/>
                <w:lang w:eastAsia="zh-CN"/>
              </w:rPr>
            </w:pPr>
            <w:r w:rsidRPr="00092B1C">
              <w:rPr>
                <w:rFonts w:hint="eastAsia"/>
                <w:sz w:val="18"/>
                <w:szCs w:val="18"/>
                <w:lang w:eastAsia="zh-CN"/>
              </w:rPr>
              <w:t>0%</w:t>
            </w:r>
          </w:p>
        </w:tc>
      </w:tr>
    </w:tbl>
    <w:bookmarkEnd w:id="18"/>
    <w:bookmarkEnd w:id="19"/>
    <w:p w14:paraId="0598ACC8" w14:textId="3D662628" w:rsidR="00A6230B" w:rsidRPr="00092B1C" w:rsidRDefault="00A6230B" w:rsidP="002E090D">
      <w:pPr>
        <w:pStyle w:val="heading2"/>
        <w:spacing w:before="0"/>
      </w:pPr>
      <w:r w:rsidRPr="00092B1C">
        <w:t>Evacuation results</w:t>
      </w:r>
    </w:p>
    <w:p w14:paraId="20778612" w14:textId="4537B2C6" w:rsidR="00363664" w:rsidRPr="00092B1C" w:rsidRDefault="00363664" w:rsidP="00363664">
      <w:pPr>
        <w:pStyle w:val="p1a"/>
        <w:rPr>
          <w:lang w:eastAsia="zh-CN"/>
        </w:rPr>
      </w:pPr>
      <w:r w:rsidRPr="00092B1C">
        <w:t xml:space="preserve">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w:t>
      </w:r>
      <w:r w:rsidRPr="00092B1C">
        <w:lastRenderedPageBreak/>
        <w:t>(100%),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Pr="00092B1C" w:rsidRDefault="000B7F26" w:rsidP="002B7CD9">
      <w:pPr>
        <w:pStyle w:val="p1a"/>
        <w:rPr>
          <w:i/>
          <w:iCs/>
          <w:lang w:eastAsia="zh-CN"/>
        </w:rPr>
      </w:pPr>
      <w:r w:rsidRPr="00092B1C">
        <w:rPr>
          <w:rFonts w:eastAsia="仿宋"/>
          <w:noProof/>
          <w:sz w:val="24"/>
          <w:szCs w:val="24"/>
        </w:rPr>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sidRPr="00092B1C">
        <w:rPr>
          <w:b/>
        </w:rPr>
        <w:t xml:space="preserve">Fig. </w:t>
      </w:r>
      <w:r w:rsidRPr="00092B1C">
        <w:rPr>
          <w:b/>
        </w:rPr>
        <w:fldChar w:fldCharType="begin"/>
      </w:r>
      <w:r w:rsidRPr="00092B1C">
        <w:rPr>
          <w:b/>
        </w:rPr>
        <w:instrText xml:space="preserve"> SEQ "Figure" \* MERGEFORMAT </w:instrText>
      </w:r>
      <w:r w:rsidRPr="00092B1C">
        <w:rPr>
          <w:b/>
        </w:rPr>
        <w:fldChar w:fldCharType="separate"/>
      </w:r>
      <w:r w:rsidR="00800FE8">
        <w:rPr>
          <w:b/>
          <w:noProof/>
        </w:rPr>
        <w:t>3</w:t>
      </w:r>
      <w:r w:rsidRPr="00092B1C">
        <w:rPr>
          <w:b/>
        </w:rPr>
        <w:fldChar w:fldCharType="end"/>
      </w:r>
      <w:r w:rsidRPr="00092B1C">
        <w:rPr>
          <w:b/>
        </w:rPr>
        <w:t>.</w:t>
      </w:r>
      <w:r w:rsidRPr="00092B1C">
        <w:t xml:space="preserve"> </w:t>
      </w:r>
      <w:r w:rsidR="000B7F26" w:rsidRPr="00092B1C">
        <w:t>Evacuation optimization results: (a) Comparison of evacuation completion rates; (b) Comparison of cumulative risks; (c) Ambulance sensitivity.</w:t>
      </w:r>
    </w:p>
    <w:p w14:paraId="752AE88A" w14:textId="7739757F" w:rsidR="00A6230B" w:rsidRPr="00092B1C" w:rsidRDefault="00A6230B" w:rsidP="00BD6E7B">
      <w:pPr>
        <w:pStyle w:val="heading1"/>
      </w:pPr>
      <w:r w:rsidRPr="00092B1C">
        <w:t>Discussion</w:t>
      </w:r>
    </w:p>
    <w:p w14:paraId="0A27E15C" w14:textId="3A62B152" w:rsidR="00A6230B" w:rsidRPr="00092B1C" w:rsidRDefault="00A6230B" w:rsidP="00BD6E7B">
      <w:pPr>
        <w:pStyle w:val="heading2"/>
        <w:spacing w:before="0"/>
      </w:pPr>
      <w:r w:rsidRPr="00092B1C">
        <w:t>Asymmetric resilience between supply distribution and evacuation</w:t>
      </w:r>
    </w:p>
    <w:p w14:paraId="2806E889" w14:textId="41B32134" w:rsidR="00AA4F8E" w:rsidRPr="00092B1C" w:rsidRDefault="00AA4F8E" w:rsidP="00AA4F8E">
      <w:pPr>
        <w:pStyle w:val="p1a"/>
        <w:rPr>
          <w:lang w:eastAsia="zh-CN"/>
        </w:rPr>
      </w:pPr>
      <w:r w:rsidRPr="00092B1C">
        <w:rPr>
          <w:lang w:eastAsia="zh-CN"/>
        </w:rPr>
        <w:t>The system shows a pronounced asymmetric resilience pattern: supply distribution achieves high functional resilience, while k=1 critical-casualty evacuation forms a sharp structural bottleneck.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5A7F652F" w:rsidR="00A6230B" w:rsidRPr="00092B1C" w:rsidRDefault="00A6230B" w:rsidP="00BD6E7B">
      <w:pPr>
        <w:pStyle w:val="heading2"/>
        <w:spacing w:before="0"/>
      </w:pPr>
      <w:r w:rsidRPr="00092B1C">
        <w:t>The decisive role of critical infrastructure</w:t>
      </w:r>
    </w:p>
    <w:p w14:paraId="2518EC66" w14:textId="1084DF7B" w:rsidR="00A6230B" w:rsidRPr="00092B1C" w:rsidRDefault="00AA4F8E" w:rsidP="00A6230B">
      <w:pPr>
        <w:pStyle w:val="p1a"/>
        <w:rPr>
          <w:lang w:eastAsia="zh-CN"/>
        </w:rPr>
      </w:pPr>
      <w:r w:rsidRPr="00092B1C">
        <w:rPr>
          <w:lang w:eastAsia="zh-CN"/>
        </w:rPr>
        <w:t xml:space="preserve">The metro's evacuation contribution is substantial but easily underestimated: removing it lowers the rate by 2.2 percentage points (41.0% </w:t>
      </w:r>
      <w:r w:rsidRPr="00092B1C">
        <w:rPr>
          <w:rFonts w:hint="eastAsia"/>
          <w:lang w:eastAsia="zh-CN"/>
        </w:rPr>
        <w:t>→</w:t>
      </w:r>
      <w:r w:rsidRPr="00092B1C">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5790DC5F" w:rsidR="00A6230B" w:rsidRPr="00092B1C" w:rsidRDefault="00A6230B" w:rsidP="00BD6E7B">
      <w:pPr>
        <w:pStyle w:val="heading2"/>
        <w:spacing w:before="0"/>
      </w:pPr>
      <w:r w:rsidRPr="00092B1C">
        <w:lastRenderedPageBreak/>
        <w:t>Applicability boundary of truck-drone coordination</w:t>
      </w:r>
    </w:p>
    <w:p w14:paraId="5C764CEB" w14:textId="64B8D263" w:rsidR="00780A2D" w:rsidRPr="00092B1C" w:rsidRDefault="00780A2D" w:rsidP="00780A2D">
      <w:pPr>
        <w:ind w:firstLine="0"/>
        <w:rPr>
          <w:lang w:eastAsia="zh-CN"/>
        </w:rPr>
      </w:pPr>
      <w:r w:rsidRPr="00780A2D">
        <w:rPr>
          <w:lang w:eastAsia="zh-CN"/>
        </w:rPr>
        <w:t xml:space="preserve">Shelter-in-place demand raises relay deliveries from 0 to 4 tasks, yet the truck-drone scheme yields a counterintuitive negative result: </w:t>
      </w:r>
      <w:proofErr w:type="spellStart"/>
      <w:r w:rsidRPr="00780A2D">
        <w:rPr>
          <w:lang w:eastAsia="zh-CN"/>
        </w:rPr>
        <w:t>makespan</w:t>
      </w:r>
      <w:proofErr w:type="spellEnd"/>
      <w:r w:rsidRPr="00780A2D">
        <w:rPr>
          <w:lang w:eastAsia="zh-CN"/>
        </w:rPr>
        <w:t xml:space="preserve"> rises 26.6% (47.3 → 59.9 min) and 1 fewer task is completed. Three causes are identified: (</w:t>
      </w:r>
      <w:proofErr w:type="spellStart"/>
      <w:r w:rsidRPr="00780A2D">
        <w:rPr>
          <w:lang w:eastAsia="zh-CN"/>
        </w:rPr>
        <w:t>i</w:t>
      </w:r>
      <w:proofErr w:type="spellEnd"/>
      <w:r w:rsidRPr="00780A2D">
        <w:rPr>
          <w:lang w:eastAsia="zh-CN"/>
        </w:rPr>
        <w:t xml:space="preserve">) stricter POI filtering reduces fire stations from 1,032 to 331, tightening the supply-point pool; (ii) the road-closure ratio is only 19.1%, leaving direct routes feasible; and (iii) the relay-trigger threshold is too low, mis-assigning tasks to relay. This is consistent with [8] that drones add value mainly under large-scale damage. In lightly damaged scenarios, schedulers should prioritize direct delivery and trigger relay only when direct travel time exceeds a </w:t>
      </w:r>
      <w:proofErr w:type="gramStart"/>
      <w:r w:rsidRPr="00780A2D">
        <w:rPr>
          <w:lang w:eastAsia="zh-CN"/>
        </w:rPr>
        <w:t>threshold</w:t>
      </w:r>
      <w:proofErr w:type="gramEnd"/>
      <w:r w:rsidRPr="00780A2D">
        <w:rPr>
          <w:lang w:eastAsia="zh-CN"/>
        </w:rPr>
        <w:t xml:space="preserve"> or the destination lies inside the closure zone; advantages of relay grow as damage intensifies.</w:t>
      </w:r>
    </w:p>
    <w:p w14:paraId="769D68DD" w14:textId="12788B73" w:rsidR="00A6230B" w:rsidRPr="00092B1C" w:rsidRDefault="00A6230B" w:rsidP="00BD6E7B">
      <w:pPr>
        <w:pStyle w:val="heading1"/>
      </w:pPr>
      <w:r w:rsidRPr="00092B1C">
        <w:t>Conclusions</w:t>
      </w:r>
    </w:p>
    <w:p w14:paraId="0FCCD7F4" w14:textId="65C5B226" w:rsidR="00A6230B" w:rsidRPr="00092B1C" w:rsidRDefault="00A6230B" w:rsidP="00BD6E7B">
      <w:pPr>
        <w:pStyle w:val="heading2"/>
        <w:spacing w:before="0"/>
      </w:pPr>
      <w:r w:rsidRPr="00092B1C">
        <w:t>Main findings</w:t>
      </w:r>
    </w:p>
    <w:p w14:paraId="36C278FE" w14:textId="33F2EBC6" w:rsidR="004B44D7" w:rsidRPr="00092B1C" w:rsidRDefault="004B44D7" w:rsidP="0090678D">
      <w:pPr>
        <w:ind w:firstLine="0"/>
        <w:rPr>
          <w:lang w:eastAsia="zh-CN"/>
        </w:rPr>
      </w:pPr>
      <w:r w:rsidRPr="004B44D7">
        <w:rPr>
          <w:lang w:eastAsia="zh-CN"/>
        </w:rPr>
        <w:t xml:space="preserve">This study develops a coordinated framework for emergency supply distribution and evacuation, applied to a hypothetical chlorine release at Beijing's </w:t>
      </w:r>
      <w:proofErr w:type="spellStart"/>
      <w:r w:rsidRPr="004B44D7">
        <w:rPr>
          <w:lang w:eastAsia="zh-CN"/>
        </w:rPr>
        <w:t>Taihe</w:t>
      </w:r>
      <w:proofErr w:type="spellEnd"/>
      <w:r w:rsidRPr="004B44D7">
        <w:rPr>
          <w:lang w:eastAsia="zh-CN"/>
        </w:rPr>
        <w:t xml:space="preserv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lang w:eastAsia="zh-CN"/>
        </w:rPr>
        <w:t>makespan</w:t>
      </w:r>
      <w:proofErr w:type="spellEnd"/>
      <w:r w:rsidRPr="004B44D7">
        <w:rPr>
          <w:lang w:eastAsia="zh-CN"/>
        </w:rPr>
        <w:t xml:space="preserve"> by 26.6%. These conclusions are scenario-specific; future work should refine injury models and conduct multi-scenario sensitivity analysis.</w:t>
      </w:r>
    </w:p>
    <w:p w14:paraId="5AC96F19" w14:textId="4E15B7ED" w:rsidR="00A6230B" w:rsidRPr="00092B1C" w:rsidRDefault="00A6230B" w:rsidP="00BD6E7B">
      <w:pPr>
        <w:pStyle w:val="heading2"/>
        <w:spacing w:before="0"/>
      </w:pPr>
      <w:r w:rsidRPr="00092B1C">
        <w:t>Policy recommendations</w:t>
      </w:r>
    </w:p>
    <w:p w14:paraId="7CB80698" w14:textId="77777777" w:rsidR="00A6230B" w:rsidRPr="00092B1C" w:rsidRDefault="00A6230B" w:rsidP="00A6230B">
      <w:pPr>
        <w:pStyle w:val="p1a"/>
        <w:rPr>
          <w:lang w:eastAsia="zh-CN"/>
        </w:rPr>
      </w:pPr>
      <w:r w:rsidRPr="00092B1C">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Pr="00092B1C" w:rsidRDefault="00163EA2" w:rsidP="00163EA2">
      <w:pPr>
        <w:pStyle w:val="acknowlegments"/>
        <w:rPr>
          <w:b/>
          <w:bCs/>
        </w:rPr>
      </w:pPr>
      <w:r w:rsidRPr="00092B1C">
        <w:rPr>
          <w:rStyle w:val="heading3"/>
        </w:rPr>
        <w:t>Acknowledgments.</w:t>
      </w:r>
      <w:r w:rsidRPr="00092B1C">
        <w:rPr>
          <w:b/>
          <w:bCs/>
        </w:rPr>
        <w:t xml:space="preserve"> </w:t>
      </w:r>
      <w:r w:rsidRPr="00092B1C">
        <w:rPr>
          <w:bCs/>
        </w:rPr>
        <w:t xml:space="preserve">This study was funded by </w:t>
      </w:r>
      <w:r w:rsidR="003E3A26" w:rsidRPr="00092B1C">
        <w:rPr>
          <w:bCs/>
        </w:rPr>
        <w:t>the National Key Research and Development Program of China (Grant Nos. 2021YFA1000300, 2021YFA1000303)</w:t>
      </w:r>
      <w:r w:rsidRPr="00092B1C">
        <w:rPr>
          <w:bCs/>
        </w:rPr>
        <w:t>.</w:t>
      </w:r>
    </w:p>
    <w:p w14:paraId="5A3FC257" w14:textId="2CE013BB" w:rsidR="00163EA2" w:rsidRPr="00092B1C" w:rsidRDefault="00163EA2" w:rsidP="00CB1863">
      <w:pPr>
        <w:pStyle w:val="acknowlegments"/>
        <w:rPr>
          <w:lang w:eastAsia="zh-CN"/>
        </w:rPr>
      </w:pPr>
      <w:r w:rsidRPr="00092B1C">
        <w:rPr>
          <w:rStyle w:val="heading3"/>
        </w:rPr>
        <w:t>Disclosure of Interests.</w:t>
      </w:r>
      <w:r w:rsidRPr="00092B1C">
        <w:rPr>
          <w:b/>
          <w:bCs/>
        </w:rPr>
        <w:t xml:space="preserve"> </w:t>
      </w:r>
      <w:r w:rsidR="00971091" w:rsidRPr="00092B1C">
        <w:t>The authors have no competing interests to declare that are relevant to the content of this article.</w:t>
      </w:r>
    </w:p>
    <w:p w14:paraId="3FFF6873" w14:textId="24AAECFA" w:rsidR="00A27D45" w:rsidRPr="00092B1C" w:rsidRDefault="00C8652E" w:rsidP="008E2493">
      <w:pPr>
        <w:pStyle w:val="heading2"/>
        <w:numPr>
          <w:ilvl w:val="0"/>
          <w:numId w:val="0"/>
        </w:numPr>
        <w:ind w:left="567" w:hanging="567"/>
        <w:rPr>
          <w:lang w:eastAsia="zh-CN"/>
        </w:rPr>
      </w:pPr>
      <w:bookmarkStart w:id="20" w:name="OLE_LINK71"/>
      <w:bookmarkStart w:id="21" w:name="OLE_LINK72"/>
      <w:r w:rsidRPr="00092B1C">
        <w:lastRenderedPageBreak/>
        <w:t>References</w:t>
      </w:r>
      <w:bookmarkEnd w:id="20"/>
      <w:bookmarkEnd w:id="21"/>
    </w:p>
    <w:p w14:paraId="4456E9D4" w14:textId="7E7EF6F1" w:rsidR="00A27D45" w:rsidRPr="00092B1C" w:rsidRDefault="00A27D45" w:rsidP="00A27D45">
      <w:pPr>
        <w:pStyle w:val="referenceitem"/>
      </w:pPr>
      <w:r w:rsidRPr="00092B1C">
        <w:t xml:space="preserve">Farahani RZ, </w:t>
      </w:r>
      <w:proofErr w:type="spellStart"/>
      <w:r w:rsidRPr="00092B1C">
        <w:t>Lotfi</w:t>
      </w:r>
      <w:proofErr w:type="spellEnd"/>
      <w:r w:rsidRPr="00092B1C">
        <w:t xml:space="preserve"> MM, </w:t>
      </w:r>
      <w:proofErr w:type="spellStart"/>
      <w:r w:rsidRPr="00092B1C">
        <w:t>Baghaian</w:t>
      </w:r>
      <w:proofErr w:type="spellEnd"/>
      <w:r w:rsidRPr="00092B1C">
        <w:t xml:space="preserve"> A, Ruiz R, </w:t>
      </w:r>
      <w:proofErr w:type="spellStart"/>
      <w:r w:rsidRPr="00092B1C">
        <w:t>Rezapour</w:t>
      </w:r>
      <w:proofErr w:type="spellEnd"/>
      <w:r w:rsidRPr="00092B1C">
        <w:t xml:space="preserve"> S. Mass casualty management in disaster scene: A systematic review of OR&amp;MS research in humanitarian operations. European Journal of Operational Research. 2020;287(3):787-819. </w:t>
      </w:r>
      <w:proofErr w:type="spellStart"/>
      <w:r w:rsidRPr="00092B1C">
        <w:t>doi</w:t>
      </w:r>
      <w:proofErr w:type="spellEnd"/>
      <w:r w:rsidRPr="00092B1C">
        <w:t>: /10.1016/j.ejor.2020.03.005.</w:t>
      </w:r>
    </w:p>
    <w:p w14:paraId="555552FD" w14:textId="501EB02C" w:rsidR="00A27D45" w:rsidRPr="00092B1C" w:rsidRDefault="00A27D45" w:rsidP="00A27D45">
      <w:pPr>
        <w:pStyle w:val="referenceitem"/>
      </w:pPr>
      <w:proofErr w:type="spellStart"/>
      <w:r w:rsidRPr="00092B1C">
        <w:t>Özdamar</w:t>
      </w:r>
      <w:proofErr w:type="spellEnd"/>
      <w:r w:rsidRPr="00092B1C">
        <w:t xml:space="preserve"> L, </w:t>
      </w:r>
      <w:proofErr w:type="spellStart"/>
      <w:r w:rsidRPr="00092B1C">
        <w:t>Ertem</w:t>
      </w:r>
      <w:proofErr w:type="spellEnd"/>
      <w:r w:rsidRPr="00092B1C">
        <w:t xml:space="preserve"> MA. Models, solutions and enabling technologies in humanitarian logistics. European Journal of Operational Research. 2015;244(1):55-65. </w:t>
      </w:r>
      <w:proofErr w:type="spellStart"/>
      <w:r w:rsidRPr="00092B1C">
        <w:t>doi</w:t>
      </w:r>
      <w:proofErr w:type="spellEnd"/>
      <w:r w:rsidRPr="00092B1C">
        <w:t>: /10.1016/j.ejor.2014.11.030.</w:t>
      </w:r>
    </w:p>
    <w:p w14:paraId="455DA01B" w14:textId="67D486C4" w:rsidR="00A27D45" w:rsidRPr="00092B1C" w:rsidRDefault="00A27D45" w:rsidP="00A27D45">
      <w:pPr>
        <w:pStyle w:val="referenceitem"/>
      </w:pPr>
      <w:r w:rsidRPr="00092B1C">
        <w:t xml:space="preserve">Ke GY. Managing reliable emergency logistics for hazardous materials: A two-stage robust optimization approach. Computers &amp; Operations Research. </w:t>
      </w:r>
      <w:proofErr w:type="gramStart"/>
      <w:r w:rsidRPr="00092B1C">
        <w:t>2022;138:105557</w:t>
      </w:r>
      <w:proofErr w:type="gramEnd"/>
      <w:r w:rsidRPr="00092B1C">
        <w:t xml:space="preserve">. </w:t>
      </w:r>
      <w:proofErr w:type="spellStart"/>
      <w:r w:rsidRPr="00092B1C">
        <w:t>doi</w:t>
      </w:r>
      <w:proofErr w:type="spellEnd"/>
      <w:r w:rsidRPr="00092B1C">
        <w:t>: /10.1016/j.cor.2021.105557.</w:t>
      </w:r>
    </w:p>
    <w:p w14:paraId="33D410BD" w14:textId="5F42F9C6" w:rsidR="00A27D45" w:rsidRPr="00092B1C" w:rsidRDefault="00A27D45" w:rsidP="00A27D45">
      <w:pPr>
        <w:pStyle w:val="referenceitem"/>
      </w:pPr>
      <w:r w:rsidRPr="00092B1C">
        <w:t xml:space="preserve">Murray CC, Chu AG. The flying sidekick traveling salesman problem: Optimization of drone-assisted parcel delivery. Transportation Research Part C: Emerging Technologies. </w:t>
      </w:r>
      <w:proofErr w:type="gramStart"/>
      <w:r w:rsidRPr="00092B1C">
        <w:t>2015;54:86</w:t>
      </w:r>
      <w:proofErr w:type="gramEnd"/>
      <w:r w:rsidRPr="00092B1C">
        <w:t xml:space="preserve">-109. </w:t>
      </w:r>
      <w:proofErr w:type="spellStart"/>
      <w:r w:rsidRPr="00092B1C">
        <w:t>doi</w:t>
      </w:r>
      <w:proofErr w:type="spellEnd"/>
      <w:r w:rsidRPr="00092B1C">
        <w:t>: /10.1016/j.trc.2015.03.005.</w:t>
      </w:r>
    </w:p>
    <w:p w14:paraId="6992EFD6" w14:textId="39B7F645" w:rsidR="00A27D45" w:rsidRPr="00092B1C" w:rsidRDefault="00A27D45" w:rsidP="00A27D45">
      <w:pPr>
        <w:pStyle w:val="referenceitem"/>
      </w:pPr>
      <w:proofErr w:type="spellStart"/>
      <w:r w:rsidRPr="00092B1C">
        <w:t>Agatz</w:t>
      </w:r>
      <w:proofErr w:type="spellEnd"/>
      <w:r w:rsidRPr="00092B1C">
        <w:t xml:space="preserve"> N, </w:t>
      </w:r>
      <w:proofErr w:type="spellStart"/>
      <w:r w:rsidRPr="00092B1C">
        <w:t>Bouman</w:t>
      </w:r>
      <w:proofErr w:type="spellEnd"/>
      <w:r w:rsidRPr="00092B1C">
        <w:t xml:space="preserve"> P, Schmidt M. Optimization Approaches for the Traveling Salesman Problem with Drone. Transportation Science. 2018;52(4):965–81. </w:t>
      </w:r>
      <w:proofErr w:type="spellStart"/>
      <w:r w:rsidRPr="00092B1C">
        <w:t>doi</w:t>
      </w:r>
      <w:proofErr w:type="spellEnd"/>
      <w:r w:rsidRPr="00092B1C">
        <w:t>: 10.1287/trsc.2017.0791.</w:t>
      </w:r>
    </w:p>
    <w:p w14:paraId="4507C207" w14:textId="4DD7AF6A" w:rsidR="00A27D45" w:rsidRPr="00092B1C" w:rsidRDefault="00A27D45" w:rsidP="00A27D45">
      <w:pPr>
        <w:pStyle w:val="referenceitem"/>
      </w:pPr>
      <w:r w:rsidRPr="00092B1C">
        <w:t xml:space="preserve">Chung SH, Sah B, Lee J. Optimization for drone and drone-truck combined operations: A review of the state of the art and future directions. Computers &amp; Operations Research. </w:t>
      </w:r>
      <w:proofErr w:type="gramStart"/>
      <w:r w:rsidRPr="00092B1C">
        <w:t>2020;123:105004</w:t>
      </w:r>
      <w:proofErr w:type="gramEnd"/>
      <w:r w:rsidRPr="00092B1C">
        <w:t xml:space="preserve">. </w:t>
      </w:r>
      <w:proofErr w:type="spellStart"/>
      <w:r w:rsidRPr="00092B1C">
        <w:t>doi</w:t>
      </w:r>
      <w:proofErr w:type="spellEnd"/>
      <w:r w:rsidRPr="00092B1C">
        <w:t>: /10.1016/j.cor.2020.105004.</w:t>
      </w:r>
    </w:p>
    <w:p w14:paraId="55AB65DA" w14:textId="66715CC2" w:rsidR="00A27D45" w:rsidRPr="00092B1C" w:rsidRDefault="00A27D45" w:rsidP="00A27D45">
      <w:pPr>
        <w:pStyle w:val="referenceitem"/>
      </w:pPr>
      <w:r w:rsidRPr="00092B1C">
        <w:t xml:space="preserve">Li H, Chen J, Wang F, Bai M. Ground-vehicle and unmanned-aerial-vehicle routing problems from two-echelon scheme perspective: A review. European Journal of Operational Research. 2021;294(3):1078-95. </w:t>
      </w:r>
      <w:proofErr w:type="spellStart"/>
      <w:r w:rsidRPr="00092B1C">
        <w:t>doi</w:t>
      </w:r>
      <w:proofErr w:type="spellEnd"/>
      <w:r w:rsidRPr="00092B1C">
        <w:t>: /10.1016/j.ejor.2021.02.022.</w:t>
      </w:r>
    </w:p>
    <w:p w14:paraId="2B6F37D6" w14:textId="3D1BEB02" w:rsidR="00A27D45" w:rsidRPr="00092B1C" w:rsidRDefault="00A27D45" w:rsidP="00A27D45">
      <w:pPr>
        <w:pStyle w:val="referenceitem"/>
      </w:pPr>
      <w:r w:rsidRPr="00092B1C">
        <w:t xml:space="preserve">Zhang L, Ding Y, Lin H. Optimizing synchronized truck-drone delivery with priority in disaster relief. Journal of Industrial and Management Optimization. 2023;19(7):5143-62. </w:t>
      </w:r>
      <w:proofErr w:type="spellStart"/>
      <w:r w:rsidRPr="00092B1C">
        <w:t>doi</w:t>
      </w:r>
      <w:proofErr w:type="spellEnd"/>
      <w:r w:rsidRPr="00092B1C">
        <w:t>: 10.3934/jimo.2022166.</w:t>
      </w:r>
    </w:p>
    <w:p w14:paraId="64BDC5D6" w14:textId="73138ACF" w:rsidR="00A27D45" w:rsidRPr="00092B1C" w:rsidRDefault="00A27D45" w:rsidP="00A27D45">
      <w:pPr>
        <w:pStyle w:val="referenceitem"/>
      </w:pPr>
      <w:proofErr w:type="spellStart"/>
      <w:r w:rsidRPr="00092B1C">
        <w:t>Hamacher</w:t>
      </w:r>
      <w:proofErr w:type="spellEnd"/>
      <w:r w:rsidRPr="00092B1C">
        <w:t xml:space="preserve"> H, </w:t>
      </w:r>
      <w:proofErr w:type="spellStart"/>
      <w:r w:rsidRPr="00092B1C">
        <w:t>Tjandra</w:t>
      </w:r>
      <w:proofErr w:type="spellEnd"/>
      <w:r w:rsidRPr="00092B1C">
        <w:t xml:space="preserve"> S. Mathematical Modeling of Evacuation Problems: A State of The Art. Pedestrian and Evacuation Dynamics. 2002;2002.</w:t>
      </w:r>
    </w:p>
    <w:p w14:paraId="5F5B8C51" w14:textId="6DD3F276" w:rsidR="00A27D45" w:rsidRPr="00092B1C" w:rsidRDefault="00A27D45" w:rsidP="00A27D45">
      <w:pPr>
        <w:pStyle w:val="referenceitem"/>
      </w:pPr>
      <w:proofErr w:type="spellStart"/>
      <w:r w:rsidRPr="00092B1C">
        <w:t>Abdelgawad</w:t>
      </w:r>
      <w:proofErr w:type="spellEnd"/>
      <w:r w:rsidRPr="00092B1C">
        <w:t xml:space="preserve"> H, </w:t>
      </w:r>
      <w:proofErr w:type="spellStart"/>
      <w:r w:rsidRPr="00092B1C">
        <w:t>Abdulhai</w:t>
      </w:r>
      <w:proofErr w:type="spellEnd"/>
      <w:r w:rsidRPr="00092B1C">
        <w:t xml:space="preserve"> B. Managing Large-Scale Multimodal Emergency Evacuations. Journal of Transportation Safety &amp; Security. </w:t>
      </w:r>
      <w:proofErr w:type="gramStart"/>
      <w:r w:rsidRPr="00092B1C">
        <w:t>2010;2:122</w:t>
      </w:r>
      <w:proofErr w:type="gramEnd"/>
      <w:r w:rsidRPr="00092B1C">
        <w:t xml:space="preserve">-51. </w:t>
      </w:r>
      <w:proofErr w:type="spellStart"/>
      <w:r w:rsidRPr="00092B1C">
        <w:t>doi</w:t>
      </w:r>
      <w:proofErr w:type="spellEnd"/>
      <w:r w:rsidRPr="00092B1C">
        <w:t>: 10.1080/19439962.2010.487636.</w:t>
      </w:r>
    </w:p>
    <w:p w14:paraId="5622D6A4" w14:textId="260063DB" w:rsidR="00A27D45" w:rsidRPr="00092B1C" w:rsidRDefault="00A27D45" w:rsidP="00A27D45">
      <w:pPr>
        <w:pStyle w:val="referenceitem"/>
      </w:pPr>
      <w:r w:rsidRPr="00092B1C">
        <w:t xml:space="preserve">Yoon S, Albert LA. Dynamic dispatch policies for emergency response with multiple types of vehicles. Transportation Research Part E: Logistics and Transportation Review. </w:t>
      </w:r>
      <w:proofErr w:type="gramStart"/>
      <w:r w:rsidRPr="00092B1C">
        <w:t>2021;152:102405</w:t>
      </w:r>
      <w:proofErr w:type="gramEnd"/>
      <w:r w:rsidRPr="00092B1C">
        <w:t xml:space="preserve">. </w:t>
      </w:r>
      <w:proofErr w:type="spellStart"/>
      <w:r w:rsidRPr="00092B1C">
        <w:t>doi</w:t>
      </w:r>
      <w:proofErr w:type="spellEnd"/>
      <w:r w:rsidRPr="00092B1C">
        <w:t>: /10.1016/j.tre.2021.102405.</w:t>
      </w:r>
    </w:p>
    <w:p w14:paraId="75C16C0D" w14:textId="77777777" w:rsidR="00935879" w:rsidRPr="00092B1C" w:rsidRDefault="00935879" w:rsidP="00935879">
      <w:pPr>
        <w:pStyle w:val="referenceitem"/>
      </w:pPr>
      <w:r w:rsidRPr="00092B1C">
        <w:t xml:space="preserve">Lei, B., </w:t>
      </w:r>
      <w:proofErr w:type="spellStart"/>
      <w:r w:rsidRPr="00092B1C">
        <w:t>Xun</w:t>
      </w:r>
      <w:proofErr w:type="spellEnd"/>
      <w:r w:rsidRPr="00092B1C">
        <w:t>,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3F769D">
      <w:pPr>
        <w:pStyle w:val="referenceitem"/>
      </w:pPr>
      <w:r w:rsidRPr="00092B1C">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755152">
      <w:pPr>
        <w:pStyle w:val="referenceitem"/>
      </w:pPr>
      <w:r w:rsidRPr="00092B1C">
        <w:t>Zhang, Y., Pei, H., &amp; Yao, D. (2022). A review of cooperative decision-making for vehicle groups in connected vehicle environments. Journal of Traffic and Transportation Engineering, 22(3), 1-19.</w:t>
      </w:r>
    </w:p>
    <w:sectPr w:rsidR="00DC71CD" w:rsidRPr="00092B1C"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55347" w14:textId="77777777" w:rsidR="00E11D41" w:rsidRDefault="00E11D41">
      <w:pPr>
        <w:spacing w:line="240" w:lineRule="auto"/>
      </w:pPr>
      <w:r>
        <w:separator/>
      </w:r>
    </w:p>
  </w:endnote>
  <w:endnote w:type="continuationSeparator" w:id="0">
    <w:p w14:paraId="22537357" w14:textId="77777777" w:rsidR="00E11D41" w:rsidRDefault="00E11D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309020205020404"/>
    <w:charset w:val="00"/>
    <w:family w:val="modern"/>
    <w:pitch w:val="fixed"/>
    <w:sig w:usb0="E0002A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BC098" w14:textId="77777777" w:rsidR="00E11D41" w:rsidRDefault="00E11D41" w:rsidP="00080DE2">
      <w:pPr>
        <w:spacing w:line="240" w:lineRule="auto"/>
        <w:ind w:firstLine="0"/>
      </w:pPr>
      <w:r>
        <w:separator/>
      </w:r>
    </w:p>
  </w:footnote>
  <w:footnote w:type="continuationSeparator" w:id="0">
    <w:p w14:paraId="6E191317" w14:textId="77777777" w:rsidR="00E11D41" w:rsidRPr="00080DE2" w:rsidRDefault="00E11D41"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bordersDoNotSurroundHeader/>
  <w:bordersDoNotSurroundFooter/>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62278"/>
    <w:rsid w:val="00163EA2"/>
    <w:rsid w:val="00166E95"/>
    <w:rsid w:val="0018591E"/>
    <w:rsid w:val="00190945"/>
    <w:rsid w:val="001C31F0"/>
    <w:rsid w:val="001D7042"/>
    <w:rsid w:val="001E5062"/>
    <w:rsid w:val="0020293A"/>
    <w:rsid w:val="0020764E"/>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212A5"/>
    <w:rsid w:val="00841135"/>
    <w:rsid w:val="00844033"/>
    <w:rsid w:val="008560FC"/>
    <w:rsid w:val="00861A4A"/>
    <w:rsid w:val="008760F9"/>
    <w:rsid w:val="00877484"/>
    <w:rsid w:val="008908C2"/>
    <w:rsid w:val="00892F5C"/>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D45"/>
    <w:rsid w:val="00A4164C"/>
    <w:rsid w:val="00A56CAC"/>
    <w:rsid w:val="00A6230B"/>
    <w:rsid w:val="00A65741"/>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.~WRD0000</Template>
  <TotalTime>0</TotalTime>
  <Pages>8</Pages>
  <Words>4520</Words>
  <Characters>25768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良 王</cp:lastModifiedBy>
  <cp:revision>3</cp:revision>
  <cp:lastPrinted>2026-05-12T10:31:00Z</cp:lastPrinted>
  <dcterms:created xsi:type="dcterms:W3CDTF">2026-05-12T10:31:00Z</dcterms:created>
  <dcterms:modified xsi:type="dcterms:W3CDTF">2026-05-12T10:31:00Z</dcterms:modified>
</cp:coreProperties>
</file>